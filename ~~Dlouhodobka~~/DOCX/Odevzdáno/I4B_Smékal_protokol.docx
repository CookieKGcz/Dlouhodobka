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E40CA" w14:textId="77777777" w:rsidR="005465C8" w:rsidRDefault="003E403F" w:rsidP="008537E5">
      <w:pPr>
        <w:pStyle w:val="titulnistrananazevskoly"/>
      </w:pPr>
      <w:r w:rsidRPr="003E403F">
        <w:rPr>
          <w:noProof/>
        </w:rPr>
        <w:drawing>
          <wp:anchor distT="0" distB="0" distL="114300" distR="114300" simplePos="0" relativeHeight="251661312" behindDoc="1" locked="0" layoutInCell="1" allowOverlap="1" wp14:anchorId="248BA1AA" wp14:editId="1BC5C117">
            <wp:simplePos x="0" y="0"/>
            <wp:positionH relativeFrom="column">
              <wp:posOffset>-42545</wp:posOffset>
            </wp:positionH>
            <wp:positionV relativeFrom="paragraph">
              <wp:posOffset>304</wp:posOffset>
            </wp:positionV>
            <wp:extent cx="652072" cy="781619"/>
            <wp:effectExtent l="0" t="0" r="0" b="0"/>
            <wp:wrapTight wrapText="bothSides">
              <wp:wrapPolygon edited="0">
                <wp:start x="0" y="0"/>
                <wp:lineTo x="0" y="21073"/>
                <wp:lineTo x="20842" y="21073"/>
                <wp:lineTo x="20842"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33" t="8757" r="4433"/>
                    <a:stretch/>
                  </pic:blipFill>
                  <pic:spPr bwMode="auto">
                    <a:xfrm>
                      <a:off x="0" y="0"/>
                      <a:ext cx="652072" cy="7816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65C8" w:rsidRPr="008537E5">
        <w:rPr>
          <w:noProof/>
        </w:rPr>
        <w:drawing>
          <wp:anchor distT="0" distB="0" distL="114300" distR="114300" simplePos="0" relativeHeight="251659264" behindDoc="1" locked="0" layoutInCell="1" allowOverlap="1" wp14:anchorId="0C8D4A07" wp14:editId="235DAAA3">
            <wp:simplePos x="0" y="0"/>
            <wp:positionH relativeFrom="column">
              <wp:posOffset>608910</wp:posOffset>
            </wp:positionH>
            <wp:positionV relativeFrom="paragraph">
              <wp:posOffset>2540</wp:posOffset>
            </wp:positionV>
            <wp:extent cx="720090" cy="720090"/>
            <wp:effectExtent l="0" t="0" r="3810" b="3810"/>
            <wp:wrapTight wrapText="bothSides">
              <wp:wrapPolygon edited="0">
                <wp:start x="0" y="0"/>
                <wp:lineTo x="0" y="21143"/>
                <wp:lineTo x="21143" y="21143"/>
                <wp:lineTo x="21143"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005465C8" w:rsidRPr="008537E5">
        <w:t>Střední průmyslová škola elektrotechnická</w:t>
      </w:r>
      <w:r w:rsidR="005465C8" w:rsidRPr="008537E5">
        <w:br/>
      </w:r>
      <w:r>
        <w:t xml:space="preserve">a gymnázium </w:t>
      </w:r>
      <w:r w:rsidR="005465C8" w:rsidRPr="008537E5">
        <w:t>V Úžlabině 320</w:t>
      </w:r>
    </w:p>
    <w:p w14:paraId="1F887F85" w14:textId="77777777" w:rsidR="005B0D08" w:rsidRPr="008537E5" w:rsidRDefault="005465C8" w:rsidP="008537E5">
      <w:pPr>
        <w:pStyle w:val="titulnistrananazevprace"/>
      </w:pPr>
      <w:r w:rsidRPr="008537E5">
        <w:t>Maturitní práce z odborných předmětů</w:t>
      </w:r>
    </w:p>
    <w:p w14:paraId="5290C7CA" w14:textId="15DA4536" w:rsidR="008D5A20" w:rsidRDefault="00665C46" w:rsidP="00B00FDF">
      <w:pPr>
        <w:pStyle w:val="titulnistrananazevprace"/>
      </w:pPr>
      <w:r>
        <w:t>Útoky typu DoS</w:t>
      </w:r>
    </w:p>
    <w:p w14:paraId="174D6C3F" w14:textId="5481B318" w:rsidR="008D5A20" w:rsidRDefault="00665C46" w:rsidP="00B00FDF">
      <w:pPr>
        <w:pStyle w:val="titulnistranaautor"/>
      </w:pPr>
      <w:r>
        <w:t>Martin Smékal</w:t>
      </w:r>
    </w:p>
    <w:sdt>
      <w:sdtPr>
        <w:alias w:val="Třída autora práce"/>
        <w:tag w:val="Třída autora práce"/>
        <w:id w:val="1763492159"/>
        <w:placeholder>
          <w:docPart w:val="8C3F67FD8F2A469D834B4EF34A987CF4"/>
        </w:placeholder>
        <w:comboBox>
          <w:listItem w:displayText="E4.A" w:value="E4.A"/>
          <w:listItem w:displayText="I4.B" w:value="I4.B"/>
          <w:listItem w:displayText="I4.C" w:value="I4.C"/>
          <w:listItem w:displayText="I4.D" w:value="I4.D"/>
        </w:comboBox>
      </w:sdtPr>
      <w:sdtContent>
        <w:p w14:paraId="103E7AE4" w14:textId="543326CC" w:rsidR="008D5A20" w:rsidRDefault="00665C46" w:rsidP="00B00FDF">
          <w:pPr>
            <w:pStyle w:val="titulnistranatrida"/>
          </w:pPr>
          <w:r>
            <w:t>I4.B</w:t>
          </w:r>
        </w:p>
      </w:sdtContent>
    </w:sdt>
    <w:p w14:paraId="47FD33AD" w14:textId="54D0A19B" w:rsidR="008D5A20" w:rsidRPr="00A26D9F" w:rsidRDefault="008D5A20" w:rsidP="008537E5">
      <w:pPr>
        <w:pStyle w:val="titulnistrana3polozky"/>
      </w:pPr>
      <w:r w:rsidRPr="008537E5">
        <w:t>Vedoucí práce:</w:t>
      </w:r>
      <w:r w:rsidR="004202CB" w:rsidRPr="00A26D9F">
        <w:tab/>
      </w:r>
      <w:r w:rsidR="00301584">
        <w:rPr>
          <w:rStyle w:val="titulnistranavedoucipraceoborrokodevzdani"/>
        </w:rPr>
        <w:t>Ing. David Čepička</w:t>
      </w:r>
    </w:p>
    <w:p w14:paraId="57B44C30" w14:textId="0F7254BF" w:rsidR="004202CB" w:rsidRPr="00A26D9F" w:rsidRDefault="004202CB" w:rsidP="008537E5">
      <w:pPr>
        <w:pStyle w:val="titulnistrana3polozky"/>
      </w:pPr>
      <w:r w:rsidRPr="008537E5">
        <w:t>Studijní obor:</w:t>
      </w:r>
      <w:r w:rsidR="00E16A0E">
        <w:tab/>
      </w:r>
      <w:sdt>
        <w:sdtPr>
          <w:rPr>
            <w:rStyle w:val="titulnistranavedoucipraceoborrokodevzdani"/>
          </w:rPr>
          <w:alias w:val="Studijní obor autora práce"/>
          <w:tag w:val="Studijní obor autora práce"/>
          <w:id w:val="766815048"/>
          <w:placeholder>
            <w:docPart w:val="0B5A948ED75248289B1F9DC052B8A82D"/>
          </w:placeholder>
          <w:comboBox>
            <w:listItem w:displayText="26-41-M/01 Elektrotechnika" w:value="26-41-M/01 Elektrotechnika"/>
            <w:listItem w:displayText="18-20-M/01 Informační technologie" w:value="18-20-M/01 Informační technologie"/>
          </w:comboBox>
        </w:sdtPr>
        <w:sdtContent>
          <w:r w:rsidR="00301584">
            <w:rPr>
              <w:rStyle w:val="titulnistranavedoucipraceoborrokodevzdani"/>
            </w:rPr>
            <w:t>18-20-M/01 Informační technologie</w:t>
          </w:r>
        </w:sdtContent>
      </w:sdt>
    </w:p>
    <w:p w14:paraId="3ADBAD32" w14:textId="77777777" w:rsidR="007D6F0B" w:rsidRPr="00A26D9F" w:rsidRDefault="00881B42" w:rsidP="008537E5">
      <w:pPr>
        <w:pStyle w:val="titulnistrana3polozky"/>
        <w:sectPr w:rsidR="007D6F0B" w:rsidRPr="00A26D9F" w:rsidSect="00BB55CD">
          <w:footerReference w:type="default" r:id="rId13"/>
          <w:pgSz w:w="11906" w:h="16838"/>
          <w:pgMar w:top="1418" w:right="1418" w:bottom="1418" w:left="1701" w:header="709" w:footer="709" w:gutter="0"/>
          <w:cols w:space="708"/>
          <w:titlePg/>
          <w:docGrid w:linePitch="360"/>
        </w:sectPr>
      </w:pPr>
      <w:r w:rsidRPr="008537E5">
        <w:t>Rok odevzdání:</w:t>
      </w:r>
      <w:r w:rsidRPr="00A26D9F">
        <w:tab/>
      </w:r>
      <w:r w:rsidRPr="00A26D9F">
        <w:rPr>
          <w:rStyle w:val="titulnistranavedoucipraceoborrokodevzdani"/>
        </w:rPr>
        <w:t>202</w:t>
      </w:r>
      <w:r w:rsidR="00DB1DB7">
        <w:rPr>
          <w:rStyle w:val="titulnistranavedoucipraceoborrokodevzdani"/>
        </w:rPr>
        <w:t>5</w:t>
      </w:r>
    </w:p>
    <w:p w14:paraId="18903640" w14:textId="77777777" w:rsidR="00881B42" w:rsidRDefault="007D6F0B" w:rsidP="00464192">
      <w:pPr>
        <w:pStyle w:val="titulnistranacestneprohlaseni"/>
      </w:pPr>
      <w:r>
        <w:lastRenderedPageBreak/>
        <w:t>Čestné prohlášení</w:t>
      </w:r>
    </w:p>
    <w:p w14:paraId="6F7DFBFB" w14:textId="59DF6EBE" w:rsidR="005F7476" w:rsidRPr="00A26D9F" w:rsidRDefault="005F7476" w:rsidP="00FE66D9">
      <w:pPr>
        <w:pStyle w:val="textproanotaciaklicovaslova"/>
      </w:pPr>
      <w:r w:rsidRPr="00155018">
        <w:t xml:space="preserve">Odevzdáním této </w:t>
      </w:r>
      <w:r w:rsidRPr="00A26D9F">
        <w:t xml:space="preserve">maturitní práce na téma </w:t>
      </w:r>
      <w:r w:rsidR="00301584">
        <w:rPr>
          <w:rStyle w:val="textpronazevpracevcestnemprohlaseni"/>
        </w:rPr>
        <w:t>Útoky typu DoS</w:t>
      </w:r>
      <w:r w:rsidRPr="00A26D9F">
        <w:t xml:space="preserve"> potvrzuji, že jsem ji vypracoval/a pod vedením vedoucího samostatně za použití v práci uvedených pramenů a literatury. Dále potvrzuji, že odevzdaná vytištěná verze písemné zprávy (protokolu) a plakátu se plně shoduje s odevzdanou elektronickou verzí.</w:t>
      </w:r>
    </w:p>
    <w:p w14:paraId="4F38B801" w14:textId="3B5A8987" w:rsidR="00FE66D9" w:rsidRDefault="005F7476" w:rsidP="008537E5">
      <w:pPr>
        <w:pStyle w:val="cestneprohlasenipodpis"/>
      </w:pPr>
      <w:r w:rsidRPr="00A26D9F">
        <w:t>V Praze dne</w:t>
      </w:r>
      <w:r w:rsidR="00301584">
        <w:t xml:space="preserve"> 17.03.2025</w:t>
      </w:r>
      <w:r w:rsidRPr="00A26D9F">
        <w:tab/>
      </w:r>
      <w:r w:rsidR="00FE66D9">
        <w:tab/>
      </w:r>
      <w:r w:rsidR="00301584">
        <w:t>Martin Smékal</w:t>
      </w:r>
      <w:r w:rsidR="00FE66D9">
        <w:tab/>
      </w:r>
    </w:p>
    <w:p w14:paraId="4DF7E6E3" w14:textId="77777777" w:rsidR="00F864F9" w:rsidRPr="00A26D9F" w:rsidRDefault="00FE66D9" w:rsidP="008537E5">
      <w:pPr>
        <w:pStyle w:val="podpis"/>
      </w:pPr>
      <w:r>
        <w:tab/>
      </w:r>
      <w:r w:rsidR="00A352BA" w:rsidRPr="00A26D9F">
        <w:t>Podpis autora/autorky práce</w:t>
      </w:r>
    </w:p>
    <w:p w14:paraId="3A617B37" w14:textId="77777777" w:rsidR="00F864F9" w:rsidRPr="00A26D9F" w:rsidRDefault="00F864F9" w:rsidP="00A26D9F">
      <w:r w:rsidRPr="00A26D9F">
        <w:br w:type="page"/>
      </w:r>
    </w:p>
    <w:p w14:paraId="48C0C446" w14:textId="77777777" w:rsidR="00A352BA" w:rsidRDefault="00112801" w:rsidP="00464192">
      <w:pPr>
        <w:pStyle w:val="nadpisproanotaciaklicovaslova"/>
      </w:pPr>
      <w:r>
        <w:lastRenderedPageBreak/>
        <w:t>Anotace</w:t>
      </w:r>
    </w:p>
    <w:p w14:paraId="26367C5C" w14:textId="7B745A44" w:rsidR="00112801" w:rsidRPr="00112801" w:rsidRDefault="00301584" w:rsidP="00796158">
      <w:pPr>
        <w:pStyle w:val="textproanotaciaklicovaslova"/>
      </w:pPr>
      <w:r w:rsidRPr="00301584">
        <w:t>Tato práce se zaměřuje na útoky typu Denial of Service (DoS), které představují vážnou hrozbu pro dostupnost a stabilitu síťových služeb. Cílem práce je komplexně analyzovat principy a metody realizace DoS útoků, rozdělit je do jednotlivých kategorií (distribuované, volumetrické, protokolové a aplikační útoky) a prostřednictvím praktické části demonstrovat jejich reálný dopad v simulovaném prostředí</w:t>
      </w:r>
      <w:r w:rsidR="00157510">
        <w:t>.</w:t>
      </w:r>
    </w:p>
    <w:p w14:paraId="134DA17A" w14:textId="77777777" w:rsidR="00112801" w:rsidRDefault="00112801" w:rsidP="00464192">
      <w:pPr>
        <w:pStyle w:val="nadpisproanotaciaklicovaslova"/>
      </w:pPr>
      <w:r>
        <w:t>Klíčová slova</w:t>
      </w:r>
    </w:p>
    <w:p w14:paraId="243886CF" w14:textId="2AB3B309" w:rsidR="00112801" w:rsidRDefault="00301584" w:rsidP="00301584">
      <w:pPr>
        <w:pStyle w:val="textproanotaciaklicovaslova"/>
      </w:pPr>
      <w:bookmarkStart w:id="0" w:name="_Hlk192765498"/>
      <w:r w:rsidRPr="00301584">
        <w:rPr>
          <w:rFonts w:eastAsia="Arial"/>
        </w:rPr>
        <w:t>Kyberbezpečnost, DoS, HTTP, TCP, Scapy, Hping3</w:t>
      </w:r>
      <w:bookmarkEnd w:id="0"/>
    </w:p>
    <w:p w14:paraId="27988399" w14:textId="77777777" w:rsidR="00112801" w:rsidRPr="00301584" w:rsidRDefault="00112801" w:rsidP="00464192">
      <w:pPr>
        <w:pStyle w:val="nadpisproanotaciaklicovaslova"/>
        <w:rPr>
          <w:lang w:val="en-US"/>
        </w:rPr>
      </w:pPr>
      <w:r w:rsidRPr="00301584">
        <w:rPr>
          <w:lang w:val="en-US"/>
        </w:rPr>
        <w:t>Annotation</w:t>
      </w:r>
    </w:p>
    <w:p w14:paraId="20FD5A9A" w14:textId="49A7EF98" w:rsidR="00112801" w:rsidRPr="00301584" w:rsidRDefault="00301584" w:rsidP="00796158">
      <w:pPr>
        <w:pStyle w:val="textproanotaciaklicovaslova"/>
        <w:rPr>
          <w:lang w:val="en-US"/>
        </w:rPr>
      </w:pPr>
      <w:r w:rsidRPr="00301584">
        <w:rPr>
          <w:lang w:val="en-US"/>
        </w:rPr>
        <w:t>This work focuses on Denial of Service (DoS) attacks, which pose a serious threat to the availability and stability of network services. The aim of the study is to comprehensively analyze the principles and methods of executing DoS attacks, categorize them into different types (distributed, volumetric, protocol-based, and application-layer attacks), and demonstrate their real impact in a simulated environment through a practical approach.</w:t>
      </w:r>
    </w:p>
    <w:p w14:paraId="32898D81" w14:textId="77777777" w:rsidR="00112801" w:rsidRPr="00301584" w:rsidRDefault="00112801" w:rsidP="00464192">
      <w:pPr>
        <w:pStyle w:val="nadpisproanotaciaklicovaslova"/>
        <w:rPr>
          <w:lang w:val="en-US"/>
        </w:rPr>
      </w:pPr>
      <w:r w:rsidRPr="00301584">
        <w:rPr>
          <w:lang w:val="en-US"/>
        </w:rPr>
        <w:t>Keywords</w:t>
      </w:r>
    </w:p>
    <w:p w14:paraId="6206533F" w14:textId="428663D7" w:rsidR="00A739E0" w:rsidRPr="00301584" w:rsidRDefault="00301584" w:rsidP="00796158">
      <w:pPr>
        <w:pStyle w:val="textproanotaciaklicovaslova"/>
        <w:rPr>
          <w:lang w:val="en-US"/>
        </w:rPr>
      </w:pPr>
      <w:r w:rsidRPr="00301584">
        <w:rPr>
          <w:lang w:val="en-US"/>
        </w:rPr>
        <w:t>Cybersecurity, DoS, HTTP, TCP, Scapy, Hping3</w:t>
      </w:r>
    </w:p>
    <w:p w14:paraId="27B4795F" w14:textId="77777777" w:rsidR="007D28F2" w:rsidRDefault="007D28F2" w:rsidP="00A26D9F">
      <w:r>
        <w:br w:type="page"/>
      </w:r>
    </w:p>
    <w:p w14:paraId="51A0F10D" w14:textId="77777777" w:rsidR="00C04B5D" w:rsidRDefault="00C04B5D" w:rsidP="00C04B5D">
      <w:pPr>
        <w:pStyle w:val="nadpisproobsah"/>
      </w:pPr>
      <w:r>
        <w:lastRenderedPageBreak/>
        <w:t>Obsah</w:t>
      </w:r>
    </w:p>
    <w:p w14:paraId="3B8898B2" w14:textId="643C0D23" w:rsidR="00AB795D" w:rsidRDefault="00963F71">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r>
        <w:fldChar w:fldCharType="begin"/>
      </w:r>
      <w:r w:rsidRPr="00A26D9F">
        <w:instrText xml:space="preserve"> TOC \h \z \t "Nadpis_1;1;Nadpis_2;2;Nadpis_3;3" </w:instrText>
      </w:r>
      <w:r>
        <w:fldChar w:fldCharType="separate"/>
      </w:r>
      <w:hyperlink w:anchor="_Toc193053218" w:history="1">
        <w:r w:rsidR="00AB795D" w:rsidRPr="00DC007D">
          <w:rPr>
            <w:rStyle w:val="Hypertextovodkaz"/>
            <w:noProof/>
          </w:rPr>
          <w:t>1</w:t>
        </w:r>
        <w:r w:rsidR="00AB795D">
          <w:rPr>
            <w:rFonts w:asciiTheme="minorHAnsi" w:eastAsiaTheme="minorEastAsia" w:hAnsiTheme="minorHAnsi" w:cstheme="minorBidi"/>
            <w:b w:val="0"/>
            <w:bCs w:val="0"/>
            <w:caps w:val="0"/>
            <w:noProof/>
            <w:kern w:val="2"/>
            <w:sz w:val="24"/>
            <w:szCs w:val="24"/>
            <w14:ligatures w14:val="standardContextual"/>
          </w:rPr>
          <w:tab/>
        </w:r>
        <w:r w:rsidR="00AB795D" w:rsidRPr="00DC007D">
          <w:rPr>
            <w:rStyle w:val="Hypertextovodkaz"/>
            <w:noProof/>
          </w:rPr>
          <w:t>Úvod a cíl práce</w:t>
        </w:r>
        <w:r w:rsidR="00AB795D">
          <w:rPr>
            <w:noProof/>
            <w:webHidden/>
          </w:rPr>
          <w:tab/>
        </w:r>
        <w:r w:rsidR="00AB795D">
          <w:rPr>
            <w:noProof/>
            <w:webHidden/>
          </w:rPr>
          <w:fldChar w:fldCharType="begin"/>
        </w:r>
        <w:r w:rsidR="00AB795D">
          <w:rPr>
            <w:noProof/>
            <w:webHidden/>
          </w:rPr>
          <w:instrText xml:space="preserve"> PAGEREF _Toc193053218 \h </w:instrText>
        </w:r>
        <w:r w:rsidR="00AB795D">
          <w:rPr>
            <w:noProof/>
            <w:webHidden/>
          </w:rPr>
        </w:r>
        <w:r w:rsidR="00AB795D">
          <w:rPr>
            <w:noProof/>
            <w:webHidden/>
          </w:rPr>
          <w:fldChar w:fldCharType="separate"/>
        </w:r>
        <w:r w:rsidR="00AB795D">
          <w:rPr>
            <w:noProof/>
            <w:webHidden/>
          </w:rPr>
          <w:t>5</w:t>
        </w:r>
        <w:r w:rsidR="00AB795D">
          <w:rPr>
            <w:noProof/>
            <w:webHidden/>
          </w:rPr>
          <w:fldChar w:fldCharType="end"/>
        </w:r>
      </w:hyperlink>
    </w:p>
    <w:p w14:paraId="0256BFEE" w14:textId="67EBCDDD" w:rsidR="00AB795D" w:rsidRDefault="00AB795D">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3053219" w:history="1">
        <w:r w:rsidRPr="00DC007D">
          <w:rPr>
            <w:rStyle w:val="Hypertextovodkaz"/>
            <w:noProof/>
          </w:rPr>
          <w:t>2</w:t>
        </w:r>
        <w:r>
          <w:rPr>
            <w:rFonts w:asciiTheme="minorHAnsi" w:eastAsiaTheme="minorEastAsia" w:hAnsiTheme="minorHAnsi" w:cstheme="minorBidi"/>
            <w:b w:val="0"/>
            <w:bCs w:val="0"/>
            <w:caps w:val="0"/>
            <w:noProof/>
            <w:kern w:val="2"/>
            <w:sz w:val="24"/>
            <w:szCs w:val="24"/>
            <w14:ligatures w14:val="standardContextual"/>
          </w:rPr>
          <w:tab/>
        </w:r>
        <w:r w:rsidRPr="00DC007D">
          <w:rPr>
            <w:rStyle w:val="Hypertextovodkaz"/>
            <w:noProof/>
          </w:rPr>
          <w:t>Typy útoků DoS</w:t>
        </w:r>
        <w:r>
          <w:rPr>
            <w:noProof/>
            <w:webHidden/>
          </w:rPr>
          <w:tab/>
        </w:r>
        <w:r>
          <w:rPr>
            <w:noProof/>
            <w:webHidden/>
          </w:rPr>
          <w:fldChar w:fldCharType="begin"/>
        </w:r>
        <w:r>
          <w:rPr>
            <w:noProof/>
            <w:webHidden/>
          </w:rPr>
          <w:instrText xml:space="preserve"> PAGEREF _Toc193053219 \h </w:instrText>
        </w:r>
        <w:r>
          <w:rPr>
            <w:noProof/>
            <w:webHidden/>
          </w:rPr>
        </w:r>
        <w:r>
          <w:rPr>
            <w:noProof/>
            <w:webHidden/>
          </w:rPr>
          <w:fldChar w:fldCharType="separate"/>
        </w:r>
        <w:r>
          <w:rPr>
            <w:noProof/>
            <w:webHidden/>
          </w:rPr>
          <w:t>6</w:t>
        </w:r>
        <w:r>
          <w:rPr>
            <w:noProof/>
            <w:webHidden/>
          </w:rPr>
          <w:fldChar w:fldCharType="end"/>
        </w:r>
      </w:hyperlink>
    </w:p>
    <w:p w14:paraId="550DCA14" w14:textId="03AE12BE" w:rsidR="00AB795D" w:rsidRDefault="00AB795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3053220" w:history="1">
        <w:r w:rsidRPr="00DC007D">
          <w:rPr>
            <w:rStyle w:val="Hypertextovodkaz"/>
            <w:noProof/>
          </w:rPr>
          <w:t>2.1</w:t>
        </w:r>
        <w:r>
          <w:rPr>
            <w:rFonts w:asciiTheme="minorHAnsi" w:eastAsiaTheme="minorEastAsia" w:hAnsiTheme="minorHAnsi" w:cstheme="minorBidi"/>
            <w:smallCaps w:val="0"/>
            <w:noProof/>
            <w:kern w:val="2"/>
            <w:sz w:val="24"/>
            <w:szCs w:val="24"/>
            <w14:ligatures w14:val="standardContextual"/>
          </w:rPr>
          <w:tab/>
        </w:r>
        <w:r w:rsidRPr="00DC007D">
          <w:rPr>
            <w:rStyle w:val="Hypertextovodkaz"/>
            <w:noProof/>
          </w:rPr>
          <w:t>Princip a funkce útoků typu DoS</w:t>
        </w:r>
        <w:r>
          <w:rPr>
            <w:noProof/>
            <w:webHidden/>
          </w:rPr>
          <w:tab/>
        </w:r>
        <w:r>
          <w:rPr>
            <w:noProof/>
            <w:webHidden/>
          </w:rPr>
          <w:fldChar w:fldCharType="begin"/>
        </w:r>
        <w:r>
          <w:rPr>
            <w:noProof/>
            <w:webHidden/>
          </w:rPr>
          <w:instrText xml:space="preserve"> PAGEREF _Toc193053220 \h </w:instrText>
        </w:r>
        <w:r>
          <w:rPr>
            <w:noProof/>
            <w:webHidden/>
          </w:rPr>
        </w:r>
        <w:r>
          <w:rPr>
            <w:noProof/>
            <w:webHidden/>
          </w:rPr>
          <w:fldChar w:fldCharType="separate"/>
        </w:r>
        <w:r>
          <w:rPr>
            <w:noProof/>
            <w:webHidden/>
          </w:rPr>
          <w:t>6</w:t>
        </w:r>
        <w:r>
          <w:rPr>
            <w:noProof/>
            <w:webHidden/>
          </w:rPr>
          <w:fldChar w:fldCharType="end"/>
        </w:r>
      </w:hyperlink>
    </w:p>
    <w:p w14:paraId="0D0E3916" w14:textId="072ED502" w:rsidR="00AB795D" w:rsidRDefault="00AB795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3053221" w:history="1">
        <w:r w:rsidRPr="00DC007D">
          <w:rPr>
            <w:rStyle w:val="Hypertextovodkaz"/>
            <w:noProof/>
          </w:rPr>
          <w:t>2.2</w:t>
        </w:r>
        <w:r>
          <w:rPr>
            <w:rFonts w:asciiTheme="minorHAnsi" w:eastAsiaTheme="minorEastAsia" w:hAnsiTheme="minorHAnsi" w:cstheme="minorBidi"/>
            <w:smallCaps w:val="0"/>
            <w:noProof/>
            <w:kern w:val="2"/>
            <w:sz w:val="24"/>
            <w:szCs w:val="24"/>
            <w14:ligatures w14:val="standardContextual"/>
          </w:rPr>
          <w:tab/>
        </w:r>
        <w:r w:rsidRPr="00DC007D">
          <w:rPr>
            <w:rStyle w:val="Hypertextovodkaz"/>
            <w:noProof/>
          </w:rPr>
          <w:t>Základní členění DoS útoků</w:t>
        </w:r>
        <w:r>
          <w:rPr>
            <w:noProof/>
            <w:webHidden/>
          </w:rPr>
          <w:tab/>
        </w:r>
        <w:r>
          <w:rPr>
            <w:noProof/>
            <w:webHidden/>
          </w:rPr>
          <w:fldChar w:fldCharType="begin"/>
        </w:r>
        <w:r>
          <w:rPr>
            <w:noProof/>
            <w:webHidden/>
          </w:rPr>
          <w:instrText xml:space="preserve"> PAGEREF _Toc193053221 \h </w:instrText>
        </w:r>
        <w:r>
          <w:rPr>
            <w:noProof/>
            <w:webHidden/>
          </w:rPr>
        </w:r>
        <w:r>
          <w:rPr>
            <w:noProof/>
            <w:webHidden/>
          </w:rPr>
          <w:fldChar w:fldCharType="separate"/>
        </w:r>
        <w:r>
          <w:rPr>
            <w:noProof/>
            <w:webHidden/>
          </w:rPr>
          <w:t>6</w:t>
        </w:r>
        <w:r>
          <w:rPr>
            <w:noProof/>
            <w:webHidden/>
          </w:rPr>
          <w:fldChar w:fldCharType="end"/>
        </w:r>
      </w:hyperlink>
    </w:p>
    <w:p w14:paraId="75B0C6F9" w14:textId="142A3BAE"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22" w:history="1">
        <w:r w:rsidRPr="00DC007D">
          <w:rPr>
            <w:rStyle w:val="Hypertextovodkaz"/>
            <w:noProof/>
          </w:rPr>
          <w:t>2.2.1</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Distribuované útoky</w:t>
        </w:r>
        <w:r>
          <w:rPr>
            <w:noProof/>
            <w:webHidden/>
          </w:rPr>
          <w:tab/>
        </w:r>
        <w:r>
          <w:rPr>
            <w:noProof/>
            <w:webHidden/>
          </w:rPr>
          <w:fldChar w:fldCharType="begin"/>
        </w:r>
        <w:r>
          <w:rPr>
            <w:noProof/>
            <w:webHidden/>
          </w:rPr>
          <w:instrText xml:space="preserve"> PAGEREF _Toc193053222 \h </w:instrText>
        </w:r>
        <w:r>
          <w:rPr>
            <w:noProof/>
            <w:webHidden/>
          </w:rPr>
        </w:r>
        <w:r>
          <w:rPr>
            <w:noProof/>
            <w:webHidden/>
          </w:rPr>
          <w:fldChar w:fldCharType="separate"/>
        </w:r>
        <w:r>
          <w:rPr>
            <w:noProof/>
            <w:webHidden/>
          </w:rPr>
          <w:t>6</w:t>
        </w:r>
        <w:r>
          <w:rPr>
            <w:noProof/>
            <w:webHidden/>
          </w:rPr>
          <w:fldChar w:fldCharType="end"/>
        </w:r>
      </w:hyperlink>
    </w:p>
    <w:p w14:paraId="19CE3153" w14:textId="6CC0D803"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23" w:history="1">
        <w:r w:rsidRPr="00DC007D">
          <w:rPr>
            <w:rStyle w:val="Hypertextovodkaz"/>
            <w:noProof/>
          </w:rPr>
          <w:t>2.2.2</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Volumetrické útoky</w:t>
        </w:r>
        <w:r>
          <w:rPr>
            <w:noProof/>
            <w:webHidden/>
          </w:rPr>
          <w:tab/>
        </w:r>
        <w:r>
          <w:rPr>
            <w:noProof/>
            <w:webHidden/>
          </w:rPr>
          <w:fldChar w:fldCharType="begin"/>
        </w:r>
        <w:r>
          <w:rPr>
            <w:noProof/>
            <w:webHidden/>
          </w:rPr>
          <w:instrText xml:space="preserve"> PAGEREF _Toc193053223 \h </w:instrText>
        </w:r>
        <w:r>
          <w:rPr>
            <w:noProof/>
            <w:webHidden/>
          </w:rPr>
        </w:r>
        <w:r>
          <w:rPr>
            <w:noProof/>
            <w:webHidden/>
          </w:rPr>
          <w:fldChar w:fldCharType="separate"/>
        </w:r>
        <w:r>
          <w:rPr>
            <w:noProof/>
            <w:webHidden/>
          </w:rPr>
          <w:t>7</w:t>
        </w:r>
        <w:r>
          <w:rPr>
            <w:noProof/>
            <w:webHidden/>
          </w:rPr>
          <w:fldChar w:fldCharType="end"/>
        </w:r>
      </w:hyperlink>
    </w:p>
    <w:p w14:paraId="1647022A" w14:textId="503FE525"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24" w:history="1">
        <w:r w:rsidRPr="00DC007D">
          <w:rPr>
            <w:rStyle w:val="Hypertextovodkaz"/>
            <w:noProof/>
          </w:rPr>
          <w:t>2.2.3</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Protokolové útoky</w:t>
        </w:r>
        <w:r>
          <w:rPr>
            <w:noProof/>
            <w:webHidden/>
          </w:rPr>
          <w:tab/>
        </w:r>
        <w:r>
          <w:rPr>
            <w:noProof/>
            <w:webHidden/>
          </w:rPr>
          <w:fldChar w:fldCharType="begin"/>
        </w:r>
        <w:r>
          <w:rPr>
            <w:noProof/>
            <w:webHidden/>
          </w:rPr>
          <w:instrText xml:space="preserve"> PAGEREF _Toc193053224 \h </w:instrText>
        </w:r>
        <w:r>
          <w:rPr>
            <w:noProof/>
            <w:webHidden/>
          </w:rPr>
        </w:r>
        <w:r>
          <w:rPr>
            <w:noProof/>
            <w:webHidden/>
          </w:rPr>
          <w:fldChar w:fldCharType="separate"/>
        </w:r>
        <w:r>
          <w:rPr>
            <w:noProof/>
            <w:webHidden/>
          </w:rPr>
          <w:t>8</w:t>
        </w:r>
        <w:r>
          <w:rPr>
            <w:noProof/>
            <w:webHidden/>
          </w:rPr>
          <w:fldChar w:fldCharType="end"/>
        </w:r>
      </w:hyperlink>
    </w:p>
    <w:p w14:paraId="3D2AC3E6" w14:textId="40464F51"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25" w:history="1">
        <w:r w:rsidRPr="00DC007D">
          <w:rPr>
            <w:rStyle w:val="Hypertextovodkaz"/>
            <w:noProof/>
          </w:rPr>
          <w:t>2.2.4</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Aplikační útoky</w:t>
        </w:r>
        <w:r>
          <w:rPr>
            <w:noProof/>
            <w:webHidden/>
          </w:rPr>
          <w:tab/>
        </w:r>
        <w:r>
          <w:rPr>
            <w:noProof/>
            <w:webHidden/>
          </w:rPr>
          <w:fldChar w:fldCharType="begin"/>
        </w:r>
        <w:r>
          <w:rPr>
            <w:noProof/>
            <w:webHidden/>
          </w:rPr>
          <w:instrText xml:space="preserve"> PAGEREF _Toc193053225 \h </w:instrText>
        </w:r>
        <w:r>
          <w:rPr>
            <w:noProof/>
            <w:webHidden/>
          </w:rPr>
        </w:r>
        <w:r>
          <w:rPr>
            <w:noProof/>
            <w:webHidden/>
          </w:rPr>
          <w:fldChar w:fldCharType="separate"/>
        </w:r>
        <w:r>
          <w:rPr>
            <w:noProof/>
            <w:webHidden/>
          </w:rPr>
          <w:t>9</w:t>
        </w:r>
        <w:r>
          <w:rPr>
            <w:noProof/>
            <w:webHidden/>
          </w:rPr>
          <w:fldChar w:fldCharType="end"/>
        </w:r>
      </w:hyperlink>
    </w:p>
    <w:p w14:paraId="2CAA22B3" w14:textId="35914CBD" w:rsidR="00AB795D" w:rsidRDefault="00AB795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3053226" w:history="1">
        <w:r w:rsidRPr="00DC007D">
          <w:rPr>
            <w:rStyle w:val="Hypertextovodkaz"/>
            <w:noProof/>
          </w:rPr>
          <w:t>2.3</w:t>
        </w:r>
        <w:r>
          <w:rPr>
            <w:rFonts w:asciiTheme="minorHAnsi" w:eastAsiaTheme="minorEastAsia" w:hAnsiTheme="minorHAnsi" w:cstheme="minorBidi"/>
            <w:smallCaps w:val="0"/>
            <w:noProof/>
            <w:kern w:val="2"/>
            <w:sz w:val="24"/>
            <w:szCs w:val="24"/>
            <w14:ligatures w14:val="standardContextual"/>
          </w:rPr>
          <w:tab/>
        </w:r>
        <w:r w:rsidRPr="00DC007D">
          <w:rPr>
            <w:rStyle w:val="Hypertextovodkaz"/>
            <w:noProof/>
          </w:rPr>
          <w:t>Známé nástroje pro realizaci útoků</w:t>
        </w:r>
        <w:r>
          <w:rPr>
            <w:noProof/>
            <w:webHidden/>
          </w:rPr>
          <w:tab/>
        </w:r>
        <w:r>
          <w:rPr>
            <w:noProof/>
            <w:webHidden/>
          </w:rPr>
          <w:fldChar w:fldCharType="begin"/>
        </w:r>
        <w:r>
          <w:rPr>
            <w:noProof/>
            <w:webHidden/>
          </w:rPr>
          <w:instrText xml:space="preserve"> PAGEREF _Toc193053226 \h </w:instrText>
        </w:r>
        <w:r>
          <w:rPr>
            <w:noProof/>
            <w:webHidden/>
          </w:rPr>
        </w:r>
        <w:r>
          <w:rPr>
            <w:noProof/>
            <w:webHidden/>
          </w:rPr>
          <w:fldChar w:fldCharType="separate"/>
        </w:r>
        <w:r>
          <w:rPr>
            <w:noProof/>
            <w:webHidden/>
          </w:rPr>
          <w:t>10</w:t>
        </w:r>
        <w:r>
          <w:rPr>
            <w:noProof/>
            <w:webHidden/>
          </w:rPr>
          <w:fldChar w:fldCharType="end"/>
        </w:r>
      </w:hyperlink>
    </w:p>
    <w:p w14:paraId="16020632" w14:textId="291E74BF"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27" w:history="1">
        <w:r w:rsidRPr="00DC007D">
          <w:rPr>
            <w:rStyle w:val="Hypertextovodkaz"/>
            <w:noProof/>
          </w:rPr>
          <w:t>2.3.1</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LOIC</w:t>
        </w:r>
        <w:r>
          <w:rPr>
            <w:noProof/>
            <w:webHidden/>
          </w:rPr>
          <w:tab/>
        </w:r>
        <w:r>
          <w:rPr>
            <w:noProof/>
            <w:webHidden/>
          </w:rPr>
          <w:fldChar w:fldCharType="begin"/>
        </w:r>
        <w:r>
          <w:rPr>
            <w:noProof/>
            <w:webHidden/>
          </w:rPr>
          <w:instrText xml:space="preserve"> PAGEREF _Toc193053227 \h </w:instrText>
        </w:r>
        <w:r>
          <w:rPr>
            <w:noProof/>
            <w:webHidden/>
          </w:rPr>
        </w:r>
        <w:r>
          <w:rPr>
            <w:noProof/>
            <w:webHidden/>
          </w:rPr>
          <w:fldChar w:fldCharType="separate"/>
        </w:r>
        <w:r>
          <w:rPr>
            <w:noProof/>
            <w:webHidden/>
          </w:rPr>
          <w:t>10</w:t>
        </w:r>
        <w:r>
          <w:rPr>
            <w:noProof/>
            <w:webHidden/>
          </w:rPr>
          <w:fldChar w:fldCharType="end"/>
        </w:r>
      </w:hyperlink>
    </w:p>
    <w:p w14:paraId="66B4657B" w14:textId="598D653C"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28" w:history="1">
        <w:r w:rsidRPr="00DC007D">
          <w:rPr>
            <w:rStyle w:val="Hypertextovodkaz"/>
            <w:noProof/>
          </w:rPr>
          <w:t>2.3.2</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Hping3</w:t>
        </w:r>
        <w:r>
          <w:rPr>
            <w:noProof/>
            <w:webHidden/>
          </w:rPr>
          <w:tab/>
        </w:r>
        <w:r>
          <w:rPr>
            <w:noProof/>
            <w:webHidden/>
          </w:rPr>
          <w:fldChar w:fldCharType="begin"/>
        </w:r>
        <w:r>
          <w:rPr>
            <w:noProof/>
            <w:webHidden/>
          </w:rPr>
          <w:instrText xml:space="preserve"> PAGEREF _Toc193053228 \h </w:instrText>
        </w:r>
        <w:r>
          <w:rPr>
            <w:noProof/>
            <w:webHidden/>
          </w:rPr>
        </w:r>
        <w:r>
          <w:rPr>
            <w:noProof/>
            <w:webHidden/>
          </w:rPr>
          <w:fldChar w:fldCharType="separate"/>
        </w:r>
        <w:r>
          <w:rPr>
            <w:noProof/>
            <w:webHidden/>
          </w:rPr>
          <w:t>10</w:t>
        </w:r>
        <w:r>
          <w:rPr>
            <w:noProof/>
            <w:webHidden/>
          </w:rPr>
          <w:fldChar w:fldCharType="end"/>
        </w:r>
      </w:hyperlink>
    </w:p>
    <w:p w14:paraId="31A61E2A" w14:textId="60DD55BB"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29" w:history="1">
        <w:r w:rsidRPr="00DC007D">
          <w:rPr>
            <w:rStyle w:val="Hypertextovodkaz"/>
            <w:noProof/>
          </w:rPr>
          <w:t>2.3.3</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HULK</w:t>
        </w:r>
        <w:r>
          <w:rPr>
            <w:noProof/>
            <w:webHidden/>
          </w:rPr>
          <w:tab/>
        </w:r>
        <w:r>
          <w:rPr>
            <w:noProof/>
            <w:webHidden/>
          </w:rPr>
          <w:fldChar w:fldCharType="begin"/>
        </w:r>
        <w:r>
          <w:rPr>
            <w:noProof/>
            <w:webHidden/>
          </w:rPr>
          <w:instrText xml:space="preserve"> PAGEREF _Toc193053229 \h </w:instrText>
        </w:r>
        <w:r>
          <w:rPr>
            <w:noProof/>
            <w:webHidden/>
          </w:rPr>
        </w:r>
        <w:r>
          <w:rPr>
            <w:noProof/>
            <w:webHidden/>
          </w:rPr>
          <w:fldChar w:fldCharType="separate"/>
        </w:r>
        <w:r>
          <w:rPr>
            <w:noProof/>
            <w:webHidden/>
          </w:rPr>
          <w:t>10</w:t>
        </w:r>
        <w:r>
          <w:rPr>
            <w:noProof/>
            <w:webHidden/>
          </w:rPr>
          <w:fldChar w:fldCharType="end"/>
        </w:r>
      </w:hyperlink>
    </w:p>
    <w:p w14:paraId="4CDFFC1C" w14:textId="5EF7CAAB" w:rsidR="00AB795D" w:rsidRDefault="00AB795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3053230" w:history="1">
        <w:r w:rsidRPr="00DC007D">
          <w:rPr>
            <w:rStyle w:val="Hypertextovodkaz"/>
            <w:noProof/>
          </w:rPr>
          <w:t>2.4</w:t>
        </w:r>
        <w:r>
          <w:rPr>
            <w:rFonts w:asciiTheme="minorHAnsi" w:eastAsiaTheme="minorEastAsia" w:hAnsiTheme="minorHAnsi" w:cstheme="minorBidi"/>
            <w:smallCaps w:val="0"/>
            <w:noProof/>
            <w:kern w:val="2"/>
            <w:sz w:val="24"/>
            <w:szCs w:val="24"/>
            <w14:ligatures w14:val="standardContextual"/>
          </w:rPr>
          <w:tab/>
        </w:r>
        <w:r w:rsidRPr="00DC007D">
          <w:rPr>
            <w:rStyle w:val="Hypertextovodkaz"/>
            <w:noProof/>
          </w:rPr>
          <w:t>Prevence a obrana</w:t>
        </w:r>
        <w:r>
          <w:rPr>
            <w:noProof/>
            <w:webHidden/>
          </w:rPr>
          <w:tab/>
        </w:r>
        <w:r>
          <w:rPr>
            <w:noProof/>
            <w:webHidden/>
          </w:rPr>
          <w:fldChar w:fldCharType="begin"/>
        </w:r>
        <w:r>
          <w:rPr>
            <w:noProof/>
            <w:webHidden/>
          </w:rPr>
          <w:instrText xml:space="preserve"> PAGEREF _Toc193053230 \h </w:instrText>
        </w:r>
        <w:r>
          <w:rPr>
            <w:noProof/>
            <w:webHidden/>
          </w:rPr>
        </w:r>
        <w:r>
          <w:rPr>
            <w:noProof/>
            <w:webHidden/>
          </w:rPr>
          <w:fldChar w:fldCharType="separate"/>
        </w:r>
        <w:r>
          <w:rPr>
            <w:noProof/>
            <w:webHidden/>
          </w:rPr>
          <w:t>11</w:t>
        </w:r>
        <w:r>
          <w:rPr>
            <w:noProof/>
            <w:webHidden/>
          </w:rPr>
          <w:fldChar w:fldCharType="end"/>
        </w:r>
      </w:hyperlink>
    </w:p>
    <w:p w14:paraId="47D7A99E" w14:textId="0F455366"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31" w:history="1">
        <w:r w:rsidRPr="00DC007D">
          <w:rPr>
            <w:rStyle w:val="Hypertextovodkaz"/>
            <w:noProof/>
          </w:rPr>
          <w:t>2.4.1</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Firewall a IDS/IPS systémy</w:t>
        </w:r>
        <w:r>
          <w:rPr>
            <w:noProof/>
            <w:webHidden/>
          </w:rPr>
          <w:tab/>
        </w:r>
        <w:r>
          <w:rPr>
            <w:noProof/>
            <w:webHidden/>
          </w:rPr>
          <w:fldChar w:fldCharType="begin"/>
        </w:r>
        <w:r>
          <w:rPr>
            <w:noProof/>
            <w:webHidden/>
          </w:rPr>
          <w:instrText xml:space="preserve"> PAGEREF _Toc193053231 \h </w:instrText>
        </w:r>
        <w:r>
          <w:rPr>
            <w:noProof/>
            <w:webHidden/>
          </w:rPr>
        </w:r>
        <w:r>
          <w:rPr>
            <w:noProof/>
            <w:webHidden/>
          </w:rPr>
          <w:fldChar w:fldCharType="separate"/>
        </w:r>
        <w:r>
          <w:rPr>
            <w:noProof/>
            <w:webHidden/>
          </w:rPr>
          <w:t>11</w:t>
        </w:r>
        <w:r>
          <w:rPr>
            <w:noProof/>
            <w:webHidden/>
          </w:rPr>
          <w:fldChar w:fldCharType="end"/>
        </w:r>
      </w:hyperlink>
    </w:p>
    <w:p w14:paraId="3792FE5F" w14:textId="5917CB90"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32" w:history="1">
        <w:r w:rsidRPr="00DC007D">
          <w:rPr>
            <w:rStyle w:val="Hypertextovodkaz"/>
            <w:noProof/>
          </w:rPr>
          <w:t>2.4.2</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Load balancery</w:t>
        </w:r>
        <w:r>
          <w:rPr>
            <w:noProof/>
            <w:webHidden/>
          </w:rPr>
          <w:tab/>
        </w:r>
        <w:r>
          <w:rPr>
            <w:noProof/>
            <w:webHidden/>
          </w:rPr>
          <w:fldChar w:fldCharType="begin"/>
        </w:r>
        <w:r>
          <w:rPr>
            <w:noProof/>
            <w:webHidden/>
          </w:rPr>
          <w:instrText xml:space="preserve"> PAGEREF _Toc193053232 \h </w:instrText>
        </w:r>
        <w:r>
          <w:rPr>
            <w:noProof/>
            <w:webHidden/>
          </w:rPr>
        </w:r>
        <w:r>
          <w:rPr>
            <w:noProof/>
            <w:webHidden/>
          </w:rPr>
          <w:fldChar w:fldCharType="separate"/>
        </w:r>
        <w:r>
          <w:rPr>
            <w:noProof/>
            <w:webHidden/>
          </w:rPr>
          <w:t>11</w:t>
        </w:r>
        <w:r>
          <w:rPr>
            <w:noProof/>
            <w:webHidden/>
          </w:rPr>
          <w:fldChar w:fldCharType="end"/>
        </w:r>
      </w:hyperlink>
    </w:p>
    <w:p w14:paraId="1D35528A" w14:textId="0A61126E"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33" w:history="1">
        <w:r w:rsidRPr="00DC007D">
          <w:rPr>
            <w:rStyle w:val="Hypertextovodkaz"/>
            <w:noProof/>
          </w:rPr>
          <w:t>2.4.3</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Protokoly</w:t>
        </w:r>
        <w:r>
          <w:rPr>
            <w:noProof/>
            <w:webHidden/>
          </w:rPr>
          <w:tab/>
        </w:r>
        <w:r>
          <w:rPr>
            <w:noProof/>
            <w:webHidden/>
          </w:rPr>
          <w:fldChar w:fldCharType="begin"/>
        </w:r>
        <w:r>
          <w:rPr>
            <w:noProof/>
            <w:webHidden/>
          </w:rPr>
          <w:instrText xml:space="preserve"> PAGEREF _Toc193053233 \h </w:instrText>
        </w:r>
        <w:r>
          <w:rPr>
            <w:noProof/>
            <w:webHidden/>
          </w:rPr>
        </w:r>
        <w:r>
          <w:rPr>
            <w:noProof/>
            <w:webHidden/>
          </w:rPr>
          <w:fldChar w:fldCharType="separate"/>
        </w:r>
        <w:r>
          <w:rPr>
            <w:noProof/>
            <w:webHidden/>
          </w:rPr>
          <w:t>12</w:t>
        </w:r>
        <w:r>
          <w:rPr>
            <w:noProof/>
            <w:webHidden/>
          </w:rPr>
          <w:fldChar w:fldCharType="end"/>
        </w:r>
      </w:hyperlink>
    </w:p>
    <w:p w14:paraId="21AC2B50" w14:textId="5567098C"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34" w:history="1">
        <w:r w:rsidRPr="00DC007D">
          <w:rPr>
            <w:rStyle w:val="Hypertextovodkaz"/>
            <w:noProof/>
          </w:rPr>
          <w:t>2.4.4</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Prevence ve firmách</w:t>
        </w:r>
        <w:r>
          <w:rPr>
            <w:noProof/>
            <w:webHidden/>
          </w:rPr>
          <w:tab/>
        </w:r>
        <w:r>
          <w:rPr>
            <w:noProof/>
            <w:webHidden/>
          </w:rPr>
          <w:fldChar w:fldCharType="begin"/>
        </w:r>
        <w:r>
          <w:rPr>
            <w:noProof/>
            <w:webHidden/>
          </w:rPr>
          <w:instrText xml:space="preserve"> PAGEREF _Toc193053234 \h </w:instrText>
        </w:r>
        <w:r>
          <w:rPr>
            <w:noProof/>
            <w:webHidden/>
          </w:rPr>
        </w:r>
        <w:r>
          <w:rPr>
            <w:noProof/>
            <w:webHidden/>
          </w:rPr>
          <w:fldChar w:fldCharType="separate"/>
        </w:r>
        <w:r>
          <w:rPr>
            <w:noProof/>
            <w:webHidden/>
          </w:rPr>
          <w:t>12</w:t>
        </w:r>
        <w:r>
          <w:rPr>
            <w:noProof/>
            <w:webHidden/>
          </w:rPr>
          <w:fldChar w:fldCharType="end"/>
        </w:r>
      </w:hyperlink>
    </w:p>
    <w:p w14:paraId="650651DC" w14:textId="66946F54" w:rsidR="00AB795D" w:rsidRDefault="00AB795D">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3053235" w:history="1">
        <w:r w:rsidRPr="00DC007D">
          <w:rPr>
            <w:rStyle w:val="Hypertextovodkaz"/>
            <w:noProof/>
          </w:rPr>
          <w:t>3</w:t>
        </w:r>
        <w:r>
          <w:rPr>
            <w:rFonts w:asciiTheme="minorHAnsi" w:eastAsiaTheme="minorEastAsia" w:hAnsiTheme="minorHAnsi" w:cstheme="minorBidi"/>
            <w:b w:val="0"/>
            <w:bCs w:val="0"/>
            <w:caps w:val="0"/>
            <w:noProof/>
            <w:kern w:val="2"/>
            <w:sz w:val="24"/>
            <w:szCs w:val="24"/>
            <w14:ligatures w14:val="standardContextual"/>
          </w:rPr>
          <w:tab/>
        </w:r>
        <w:r w:rsidRPr="00DC007D">
          <w:rPr>
            <w:rStyle w:val="Hypertextovodkaz"/>
            <w:noProof/>
          </w:rPr>
          <w:t>Simulace DDoS útoků</w:t>
        </w:r>
        <w:r>
          <w:rPr>
            <w:noProof/>
            <w:webHidden/>
          </w:rPr>
          <w:tab/>
        </w:r>
        <w:r>
          <w:rPr>
            <w:noProof/>
            <w:webHidden/>
          </w:rPr>
          <w:fldChar w:fldCharType="begin"/>
        </w:r>
        <w:r>
          <w:rPr>
            <w:noProof/>
            <w:webHidden/>
          </w:rPr>
          <w:instrText xml:space="preserve"> PAGEREF _Toc193053235 \h </w:instrText>
        </w:r>
        <w:r>
          <w:rPr>
            <w:noProof/>
            <w:webHidden/>
          </w:rPr>
        </w:r>
        <w:r>
          <w:rPr>
            <w:noProof/>
            <w:webHidden/>
          </w:rPr>
          <w:fldChar w:fldCharType="separate"/>
        </w:r>
        <w:r>
          <w:rPr>
            <w:noProof/>
            <w:webHidden/>
          </w:rPr>
          <w:t>13</w:t>
        </w:r>
        <w:r>
          <w:rPr>
            <w:noProof/>
            <w:webHidden/>
          </w:rPr>
          <w:fldChar w:fldCharType="end"/>
        </w:r>
      </w:hyperlink>
    </w:p>
    <w:p w14:paraId="3E7F4ECC" w14:textId="349BFED2" w:rsidR="00AB795D" w:rsidRDefault="00AB795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3053236" w:history="1">
        <w:r w:rsidRPr="00DC007D">
          <w:rPr>
            <w:rStyle w:val="Hypertextovodkaz"/>
            <w:noProof/>
          </w:rPr>
          <w:t>3.1</w:t>
        </w:r>
        <w:r>
          <w:rPr>
            <w:rFonts w:asciiTheme="minorHAnsi" w:eastAsiaTheme="minorEastAsia" w:hAnsiTheme="minorHAnsi" w:cstheme="minorBidi"/>
            <w:smallCaps w:val="0"/>
            <w:noProof/>
            <w:kern w:val="2"/>
            <w:sz w:val="24"/>
            <w:szCs w:val="24"/>
            <w14:ligatures w14:val="standardContextual"/>
          </w:rPr>
          <w:tab/>
        </w:r>
        <w:r w:rsidRPr="00DC007D">
          <w:rPr>
            <w:rStyle w:val="Hypertextovodkaz"/>
            <w:noProof/>
          </w:rPr>
          <w:t>Popis virtualizovaného prostředí</w:t>
        </w:r>
        <w:r>
          <w:rPr>
            <w:noProof/>
            <w:webHidden/>
          </w:rPr>
          <w:tab/>
        </w:r>
        <w:r>
          <w:rPr>
            <w:noProof/>
            <w:webHidden/>
          </w:rPr>
          <w:fldChar w:fldCharType="begin"/>
        </w:r>
        <w:r>
          <w:rPr>
            <w:noProof/>
            <w:webHidden/>
          </w:rPr>
          <w:instrText xml:space="preserve"> PAGEREF _Toc193053236 \h </w:instrText>
        </w:r>
        <w:r>
          <w:rPr>
            <w:noProof/>
            <w:webHidden/>
          </w:rPr>
        </w:r>
        <w:r>
          <w:rPr>
            <w:noProof/>
            <w:webHidden/>
          </w:rPr>
          <w:fldChar w:fldCharType="separate"/>
        </w:r>
        <w:r>
          <w:rPr>
            <w:noProof/>
            <w:webHidden/>
          </w:rPr>
          <w:t>13</w:t>
        </w:r>
        <w:r>
          <w:rPr>
            <w:noProof/>
            <w:webHidden/>
          </w:rPr>
          <w:fldChar w:fldCharType="end"/>
        </w:r>
      </w:hyperlink>
    </w:p>
    <w:p w14:paraId="34FEB4D6" w14:textId="65F84928" w:rsidR="00AB795D" w:rsidRDefault="00AB795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3053237" w:history="1">
        <w:r w:rsidRPr="00DC007D">
          <w:rPr>
            <w:rStyle w:val="Hypertextovodkaz"/>
            <w:noProof/>
          </w:rPr>
          <w:t>3.2</w:t>
        </w:r>
        <w:r>
          <w:rPr>
            <w:rFonts w:asciiTheme="minorHAnsi" w:eastAsiaTheme="minorEastAsia" w:hAnsiTheme="minorHAnsi" w:cstheme="minorBidi"/>
            <w:smallCaps w:val="0"/>
            <w:noProof/>
            <w:kern w:val="2"/>
            <w:sz w:val="24"/>
            <w:szCs w:val="24"/>
            <w14:ligatures w14:val="standardContextual"/>
          </w:rPr>
          <w:tab/>
        </w:r>
        <w:r w:rsidRPr="00DC007D">
          <w:rPr>
            <w:rStyle w:val="Hypertextovodkaz"/>
            <w:noProof/>
          </w:rPr>
          <w:t>Konfigurace prvků a služeb</w:t>
        </w:r>
        <w:r>
          <w:rPr>
            <w:noProof/>
            <w:webHidden/>
          </w:rPr>
          <w:tab/>
        </w:r>
        <w:r>
          <w:rPr>
            <w:noProof/>
            <w:webHidden/>
          </w:rPr>
          <w:fldChar w:fldCharType="begin"/>
        </w:r>
        <w:r>
          <w:rPr>
            <w:noProof/>
            <w:webHidden/>
          </w:rPr>
          <w:instrText xml:space="preserve"> PAGEREF _Toc193053237 \h </w:instrText>
        </w:r>
        <w:r>
          <w:rPr>
            <w:noProof/>
            <w:webHidden/>
          </w:rPr>
        </w:r>
        <w:r>
          <w:rPr>
            <w:noProof/>
            <w:webHidden/>
          </w:rPr>
          <w:fldChar w:fldCharType="separate"/>
        </w:r>
        <w:r>
          <w:rPr>
            <w:noProof/>
            <w:webHidden/>
          </w:rPr>
          <w:t>14</w:t>
        </w:r>
        <w:r>
          <w:rPr>
            <w:noProof/>
            <w:webHidden/>
          </w:rPr>
          <w:fldChar w:fldCharType="end"/>
        </w:r>
      </w:hyperlink>
    </w:p>
    <w:p w14:paraId="2A6C4F95" w14:textId="66544D4F" w:rsidR="00AB795D" w:rsidRDefault="00AB795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3053238" w:history="1">
        <w:r w:rsidRPr="00DC007D">
          <w:rPr>
            <w:rStyle w:val="Hypertextovodkaz"/>
            <w:noProof/>
          </w:rPr>
          <w:t>3.3</w:t>
        </w:r>
        <w:r>
          <w:rPr>
            <w:rFonts w:asciiTheme="minorHAnsi" w:eastAsiaTheme="minorEastAsia" w:hAnsiTheme="minorHAnsi" w:cstheme="minorBidi"/>
            <w:smallCaps w:val="0"/>
            <w:noProof/>
            <w:kern w:val="2"/>
            <w:sz w:val="24"/>
            <w:szCs w:val="24"/>
            <w14:ligatures w14:val="standardContextual"/>
          </w:rPr>
          <w:tab/>
        </w:r>
        <w:r w:rsidRPr="00DC007D">
          <w:rPr>
            <w:rStyle w:val="Hypertextovodkaz"/>
            <w:noProof/>
          </w:rPr>
          <w:t>Příprava scénářů</w:t>
        </w:r>
        <w:r>
          <w:rPr>
            <w:noProof/>
            <w:webHidden/>
          </w:rPr>
          <w:tab/>
        </w:r>
        <w:r>
          <w:rPr>
            <w:noProof/>
            <w:webHidden/>
          </w:rPr>
          <w:fldChar w:fldCharType="begin"/>
        </w:r>
        <w:r>
          <w:rPr>
            <w:noProof/>
            <w:webHidden/>
          </w:rPr>
          <w:instrText xml:space="preserve"> PAGEREF _Toc193053238 \h </w:instrText>
        </w:r>
        <w:r>
          <w:rPr>
            <w:noProof/>
            <w:webHidden/>
          </w:rPr>
        </w:r>
        <w:r>
          <w:rPr>
            <w:noProof/>
            <w:webHidden/>
          </w:rPr>
          <w:fldChar w:fldCharType="separate"/>
        </w:r>
        <w:r>
          <w:rPr>
            <w:noProof/>
            <w:webHidden/>
          </w:rPr>
          <w:t>16</w:t>
        </w:r>
        <w:r>
          <w:rPr>
            <w:noProof/>
            <w:webHidden/>
          </w:rPr>
          <w:fldChar w:fldCharType="end"/>
        </w:r>
      </w:hyperlink>
    </w:p>
    <w:p w14:paraId="1835D8CE" w14:textId="1799C27B"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39" w:history="1">
        <w:r w:rsidRPr="00DC007D">
          <w:rPr>
            <w:rStyle w:val="Hypertextovodkaz"/>
            <w:noProof/>
          </w:rPr>
          <w:t>3.3.1</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Útočník – CnC</w:t>
        </w:r>
        <w:r>
          <w:rPr>
            <w:noProof/>
            <w:webHidden/>
          </w:rPr>
          <w:tab/>
        </w:r>
        <w:r>
          <w:rPr>
            <w:noProof/>
            <w:webHidden/>
          </w:rPr>
          <w:fldChar w:fldCharType="begin"/>
        </w:r>
        <w:r>
          <w:rPr>
            <w:noProof/>
            <w:webHidden/>
          </w:rPr>
          <w:instrText xml:space="preserve"> PAGEREF _Toc193053239 \h </w:instrText>
        </w:r>
        <w:r>
          <w:rPr>
            <w:noProof/>
            <w:webHidden/>
          </w:rPr>
        </w:r>
        <w:r>
          <w:rPr>
            <w:noProof/>
            <w:webHidden/>
          </w:rPr>
          <w:fldChar w:fldCharType="separate"/>
        </w:r>
        <w:r>
          <w:rPr>
            <w:noProof/>
            <w:webHidden/>
          </w:rPr>
          <w:t>16</w:t>
        </w:r>
        <w:r>
          <w:rPr>
            <w:noProof/>
            <w:webHidden/>
          </w:rPr>
          <w:fldChar w:fldCharType="end"/>
        </w:r>
      </w:hyperlink>
    </w:p>
    <w:p w14:paraId="64CB09DC" w14:textId="7FC95C8E"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40" w:history="1">
        <w:r w:rsidRPr="00DC007D">
          <w:rPr>
            <w:rStyle w:val="Hypertextovodkaz"/>
            <w:noProof/>
          </w:rPr>
          <w:t>3.3.2</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CnC – Botnet</w:t>
        </w:r>
        <w:r>
          <w:rPr>
            <w:noProof/>
            <w:webHidden/>
          </w:rPr>
          <w:tab/>
        </w:r>
        <w:r>
          <w:rPr>
            <w:noProof/>
            <w:webHidden/>
          </w:rPr>
          <w:fldChar w:fldCharType="begin"/>
        </w:r>
        <w:r>
          <w:rPr>
            <w:noProof/>
            <w:webHidden/>
          </w:rPr>
          <w:instrText xml:space="preserve"> PAGEREF _Toc193053240 \h </w:instrText>
        </w:r>
        <w:r>
          <w:rPr>
            <w:noProof/>
            <w:webHidden/>
          </w:rPr>
        </w:r>
        <w:r>
          <w:rPr>
            <w:noProof/>
            <w:webHidden/>
          </w:rPr>
          <w:fldChar w:fldCharType="separate"/>
        </w:r>
        <w:r>
          <w:rPr>
            <w:noProof/>
            <w:webHidden/>
          </w:rPr>
          <w:t>16</w:t>
        </w:r>
        <w:r>
          <w:rPr>
            <w:noProof/>
            <w:webHidden/>
          </w:rPr>
          <w:fldChar w:fldCharType="end"/>
        </w:r>
      </w:hyperlink>
    </w:p>
    <w:p w14:paraId="5C463182" w14:textId="32BE1D32" w:rsidR="00AB795D" w:rsidRDefault="00AB795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3053241" w:history="1">
        <w:r w:rsidRPr="00DC007D">
          <w:rPr>
            <w:rStyle w:val="Hypertextovodkaz"/>
            <w:noProof/>
          </w:rPr>
          <w:t>3.3.3</w:t>
        </w:r>
        <w:r>
          <w:rPr>
            <w:rFonts w:asciiTheme="minorHAnsi" w:eastAsiaTheme="minorEastAsia" w:hAnsiTheme="minorHAnsi" w:cstheme="minorBidi"/>
            <w:i w:val="0"/>
            <w:iCs w:val="0"/>
            <w:noProof/>
            <w:kern w:val="2"/>
            <w:sz w:val="24"/>
            <w:szCs w:val="24"/>
            <w14:ligatures w14:val="standardContextual"/>
          </w:rPr>
          <w:tab/>
        </w:r>
        <w:r w:rsidRPr="00DC007D">
          <w:rPr>
            <w:rStyle w:val="Hypertextovodkaz"/>
            <w:noProof/>
          </w:rPr>
          <w:t>Ověření funkčnosti</w:t>
        </w:r>
        <w:r>
          <w:rPr>
            <w:noProof/>
            <w:webHidden/>
          </w:rPr>
          <w:tab/>
        </w:r>
        <w:r>
          <w:rPr>
            <w:noProof/>
            <w:webHidden/>
          </w:rPr>
          <w:fldChar w:fldCharType="begin"/>
        </w:r>
        <w:r>
          <w:rPr>
            <w:noProof/>
            <w:webHidden/>
          </w:rPr>
          <w:instrText xml:space="preserve"> PAGEREF _Toc193053241 \h </w:instrText>
        </w:r>
        <w:r>
          <w:rPr>
            <w:noProof/>
            <w:webHidden/>
          </w:rPr>
        </w:r>
        <w:r>
          <w:rPr>
            <w:noProof/>
            <w:webHidden/>
          </w:rPr>
          <w:fldChar w:fldCharType="separate"/>
        </w:r>
        <w:r>
          <w:rPr>
            <w:noProof/>
            <w:webHidden/>
          </w:rPr>
          <w:t>19</w:t>
        </w:r>
        <w:r>
          <w:rPr>
            <w:noProof/>
            <w:webHidden/>
          </w:rPr>
          <w:fldChar w:fldCharType="end"/>
        </w:r>
      </w:hyperlink>
    </w:p>
    <w:p w14:paraId="0BE63A59" w14:textId="7E65DDA1" w:rsidR="00AB795D" w:rsidRDefault="00AB795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3053242" w:history="1">
        <w:r w:rsidRPr="00DC007D">
          <w:rPr>
            <w:rStyle w:val="Hypertextovodkaz"/>
            <w:noProof/>
          </w:rPr>
          <w:t>3.4</w:t>
        </w:r>
        <w:r>
          <w:rPr>
            <w:rFonts w:asciiTheme="minorHAnsi" w:eastAsiaTheme="minorEastAsia" w:hAnsiTheme="minorHAnsi" w:cstheme="minorBidi"/>
            <w:smallCaps w:val="0"/>
            <w:noProof/>
            <w:kern w:val="2"/>
            <w:sz w:val="24"/>
            <w:szCs w:val="24"/>
            <w14:ligatures w14:val="standardContextual"/>
          </w:rPr>
          <w:tab/>
        </w:r>
        <w:r w:rsidRPr="00DC007D">
          <w:rPr>
            <w:rStyle w:val="Hypertextovodkaz"/>
            <w:noProof/>
          </w:rPr>
          <w:t>Scénář – HTTP flood</w:t>
        </w:r>
        <w:r>
          <w:rPr>
            <w:noProof/>
            <w:webHidden/>
          </w:rPr>
          <w:tab/>
        </w:r>
        <w:r>
          <w:rPr>
            <w:noProof/>
            <w:webHidden/>
          </w:rPr>
          <w:fldChar w:fldCharType="begin"/>
        </w:r>
        <w:r>
          <w:rPr>
            <w:noProof/>
            <w:webHidden/>
          </w:rPr>
          <w:instrText xml:space="preserve"> PAGEREF _Toc193053242 \h </w:instrText>
        </w:r>
        <w:r>
          <w:rPr>
            <w:noProof/>
            <w:webHidden/>
          </w:rPr>
        </w:r>
        <w:r>
          <w:rPr>
            <w:noProof/>
            <w:webHidden/>
          </w:rPr>
          <w:fldChar w:fldCharType="separate"/>
        </w:r>
        <w:r>
          <w:rPr>
            <w:noProof/>
            <w:webHidden/>
          </w:rPr>
          <w:t>21</w:t>
        </w:r>
        <w:r>
          <w:rPr>
            <w:noProof/>
            <w:webHidden/>
          </w:rPr>
          <w:fldChar w:fldCharType="end"/>
        </w:r>
      </w:hyperlink>
    </w:p>
    <w:p w14:paraId="1A590DF3" w14:textId="6337E295" w:rsidR="00AB795D" w:rsidRDefault="00AB795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3053243" w:history="1">
        <w:r w:rsidRPr="00DC007D">
          <w:rPr>
            <w:rStyle w:val="Hypertextovodkaz"/>
            <w:noProof/>
          </w:rPr>
          <w:t>3.5</w:t>
        </w:r>
        <w:r>
          <w:rPr>
            <w:rFonts w:asciiTheme="minorHAnsi" w:eastAsiaTheme="minorEastAsia" w:hAnsiTheme="minorHAnsi" w:cstheme="minorBidi"/>
            <w:smallCaps w:val="0"/>
            <w:noProof/>
            <w:kern w:val="2"/>
            <w:sz w:val="24"/>
            <w:szCs w:val="24"/>
            <w14:ligatures w14:val="standardContextual"/>
          </w:rPr>
          <w:tab/>
        </w:r>
        <w:r w:rsidRPr="00DC007D">
          <w:rPr>
            <w:rStyle w:val="Hypertextovodkaz"/>
            <w:noProof/>
          </w:rPr>
          <w:t>Scénář – TCP SYN flood</w:t>
        </w:r>
        <w:r>
          <w:rPr>
            <w:noProof/>
            <w:webHidden/>
          </w:rPr>
          <w:tab/>
        </w:r>
        <w:r>
          <w:rPr>
            <w:noProof/>
            <w:webHidden/>
          </w:rPr>
          <w:fldChar w:fldCharType="begin"/>
        </w:r>
        <w:r>
          <w:rPr>
            <w:noProof/>
            <w:webHidden/>
          </w:rPr>
          <w:instrText xml:space="preserve"> PAGEREF _Toc193053243 \h </w:instrText>
        </w:r>
        <w:r>
          <w:rPr>
            <w:noProof/>
            <w:webHidden/>
          </w:rPr>
        </w:r>
        <w:r>
          <w:rPr>
            <w:noProof/>
            <w:webHidden/>
          </w:rPr>
          <w:fldChar w:fldCharType="separate"/>
        </w:r>
        <w:r>
          <w:rPr>
            <w:noProof/>
            <w:webHidden/>
          </w:rPr>
          <w:t>25</w:t>
        </w:r>
        <w:r>
          <w:rPr>
            <w:noProof/>
            <w:webHidden/>
          </w:rPr>
          <w:fldChar w:fldCharType="end"/>
        </w:r>
      </w:hyperlink>
    </w:p>
    <w:p w14:paraId="6578DDCB" w14:textId="35B9A1F0" w:rsidR="00AB795D" w:rsidRDefault="00AB795D">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3053244" w:history="1">
        <w:r w:rsidRPr="00DC007D">
          <w:rPr>
            <w:rStyle w:val="Hypertextovodkaz"/>
            <w:noProof/>
          </w:rPr>
          <w:t>4</w:t>
        </w:r>
        <w:r>
          <w:rPr>
            <w:rFonts w:asciiTheme="minorHAnsi" w:eastAsiaTheme="minorEastAsia" w:hAnsiTheme="minorHAnsi" w:cstheme="minorBidi"/>
            <w:b w:val="0"/>
            <w:bCs w:val="0"/>
            <w:caps w:val="0"/>
            <w:noProof/>
            <w:kern w:val="2"/>
            <w:sz w:val="24"/>
            <w:szCs w:val="24"/>
            <w14:ligatures w14:val="standardContextual"/>
          </w:rPr>
          <w:tab/>
        </w:r>
        <w:r w:rsidRPr="00DC007D">
          <w:rPr>
            <w:rStyle w:val="Hypertextovodkaz"/>
            <w:noProof/>
          </w:rPr>
          <w:t>Závěr</w:t>
        </w:r>
        <w:r>
          <w:rPr>
            <w:noProof/>
            <w:webHidden/>
          </w:rPr>
          <w:tab/>
        </w:r>
        <w:r>
          <w:rPr>
            <w:noProof/>
            <w:webHidden/>
          </w:rPr>
          <w:fldChar w:fldCharType="begin"/>
        </w:r>
        <w:r>
          <w:rPr>
            <w:noProof/>
            <w:webHidden/>
          </w:rPr>
          <w:instrText xml:space="preserve"> PAGEREF _Toc193053244 \h </w:instrText>
        </w:r>
        <w:r>
          <w:rPr>
            <w:noProof/>
            <w:webHidden/>
          </w:rPr>
        </w:r>
        <w:r>
          <w:rPr>
            <w:noProof/>
            <w:webHidden/>
          </w:rPr>
          <w:fldChar w:fldCharType="separate"/>
        </w:r>
        <w:r>
          <w:rPr>
            <w:noProof/>
            <w:webHidden/>
          </w:rPr>
          <w:t>27</w:t>
        </w:r>
        <w:r>
          <w:rPr>
            <w:noProof/>
            <w:webHidden/>
          </w:rPr>
          <w:fldChar w:fldCharType="end"/>
        </w:r>
      </w:hyperlink>
    </w:p>
    <w:p w14:paraId="68E1AFA0" w14:textId="2C00B0EE" w:rsidR="00AB795D" w:rsidRDefault="00AB795D">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3053245" w:history="1">
        <w:r w:rsidRPr="00DC007D">
          <w:rPr>
            <w:rStyle w:val="Hypertextovodkaz"/>
            <w:noProof/>
          </w:rPr>
          <w:t>5</w:t>
        </w:r>
        <w:r>
          <w:rPr>
            <w:rFonts w:asciiTheme="minorHAnsi" w:eastAsiaTheme="minorEastAsia" w:hAnsiTheme="minorHAnsi" w:cstheme="minorBidi"/>
            <w:b w:val="0"/>
            <w:bCs w:val="0"/>
            <w:caps w:val="0"/>
            <w:noProof/>
            <w:kern w:val="2"/>
            <w:sz w:val="24"/>
            <w:szCs w:val="24"/>
            <w14:ligatures w14:val="standardContextual"/>
          </w:rPr>
          <w:tab/>
        </w:r>
        <w:r w:rsidRPr="00DC007D">
          <w:rPr>
            <w:rStyle w:val="Hypertextovodkaz"/>
            <w:noProof/>
          </w:rPr>
          <w:t>Seznam použitých zdrojů</w:t>
        </w:r>
        <w:r>
          <w:rPr>
            <w:noProof/>
            <w:webHidden/>
          </w:rPr>
          <w:tab/>
        </w:r>
        <w:r>
          <w:rPr>
            <w:noProof/>
            <w:webHidden/>
          </w:rPr>
          <w:fldChar w:fldCharType="begin"/>
        </w:r>
        <w:r>
          <w:rPr>
            <w:noProof/>
            <w:webHidden/>
          </w:rPr>
          <w:instrText xml:space="preserve"> PAGEREF _Toc193053245 \h </w:instrText>
        </w:r>
        <w:r>
          <w:rPr>
            <w:noProof/>
            <w:webHidden/>
          </w:rPr>
        </w:r>
        <w:r>
          <w:rPr>
            <w:noProof/>
            <w:webHidden/>
          </w:rPr>
          <w:fldChar w:fldCharType="separate"/>
        </w:r>
        <w:r>
          <w:rPr>
            <w:noProof/>
            <w:webHidden/>
          </w:rPr>
          <w:t>28</w:t>
        </w:r>
        <w:r>
          <w:rPr>
            <w:noProof/>
            <w:webHidden/>
          </w:rPr>
          <w:fldChar w:fldCharType="end"/>
        </w:r>
      </w:hyperlink>
    </w:p>
    <w:p w14:paraId="0DFE866D" w14:textId="351B8922" w:rsidR="00BB55CD" w:rsidRDefault="00963F71" w:rsidP="00C04B5D">
      <w:r>
        <w:fldChar w:fldCharType="end"/>
      </w:r>
    </w:p>
    <w:p w14:paraId="7877AFBA" w14:textId="77777777" w:rsidR="00BB55CD" w:rsidRDefault="00BB55CD" w:rsidP="00A26D9F">
      <w:pPr>
        <w:sectPr w:rsidR="00BB55CD" w:rsidSect="00887FD7">
          <w:pgSz w:w="11906" w:h="16838"/>
          <w:pgMar w:top="1418" w:right="1418" w:bottom="1418" w:left="1701" w:header="709" w:footer="709" w:gutter="0"/>
          <w:cols w:space="708"/>
          <w:docGrid w:linePitch="360"/>
        </w:sectPr>
      </w:pPr>
    </w:p>
    <w:p w14:paraId="229D7240" w14:textId="77777777" w:rsidR="000B4972" w:rsidRDefault="00853D6D" w:rsidP="00A26D9F">
      <w:pPr>
        <w:pStyle w:val="Nadpis1"/>
      </w:pPr>
      <w:bookmarkStart w:id="1" w:name="_Ref86159097"/>
      <w:bookmarkStart w:id="2" w:name="_Toc193053218"/>
      <w:r w:rsidRPr="00853D6D">
        <w:lastRenderedPageBreak/>
        <w:t>Úvod</w:t>
      </w:r>
      <w:r w:rsidR="001F40E9">
        <w:t xml:space="preserve"> a cíl </w:t>
      </w:r>
      <w:r w:rsidR="001F40E9" w:rsidRPr="00A26D9F">
        <w:t>práce</w:t>
      </w:r>
      <w:bookmarkEnd w:id="1"/>
      <w:bookmarkEnd w:id="2"/>
    </w:p>
    <w:p w14:paraId="3CFD31A0" w14:textId="46A3FF5D" w:rsidR="00536F88" w:rsidRDefault="00536F88" w:rsidP="00301584">
      <w:pPr>
        <w:pStyle w:val="textprace"/>
      </w:pPr>
      <w:r w:rsidRPr="00536F88">
        <w:t xml:space="preserve">V dnešní digitální době, kdy jsou informační systémy a online služby nedílnou součástí každodenního života, </w:t>
      </w:r>
      <w:r w:rsidRPr="00301584">
        <w:t>se problematika kybernetické bezpečnosti stává stále naléhavější</w:t>
      </w:r>
      <w:r w:rsidRPr="00536F88">
        <w:t>.</w:t>
      </w:r>
    </w:p>
    <w:p w14:paraId="7C4426B1" w14:textId="77777777" w:rsidR="00536F88" w:rsidRDefault="00536F88" w:rsidP="00301584">
      <w:pPr>
        <w:pStyle w:val="textprace"/>
      </w:pPr>
      <w:r w:rsidRPr="00536F88">
        <w:t>Tato práce se věnuje útokům typu Denial of Service (DoS), jež představují vážnou hrozbu pro dostupnost a stabilitu síťových služeb. V teoretické části jsou čtenáři přehledně představeny základní principy a metody realizace těchto útoků, přičemž jsou rozděleny do kategorií – distribuovaných, volumetrických, protokolových i aplikačních. Text se rovněž věnuje přehledu nástrojů, jako jsou LOIC, Hping3 či HULK, které slouží jak k testování, tak i k realizaci útoků.</w:t>
      </w:r>
    </w:p>
    <w:p w14:paraId="6300F546" w14:textId="4677C818" w:rsidR="00536F88" w:rsidRDefault="00536F88" w:rsidP="00301584">
      <w:pPr>
        <w:pStyle w:val="textprace"/>
      </w:pPr>
      <w:r w:rsidRPr="00536F88">
        <w:t>Praktická část pak prostřednictvím simulovaného virtualizovaného prostředí demonstruje reálné scénáře útoků, konkrétně HTTP flood a TCP SYN flood, a představuje konfiguraci síťových zařízení, implementaci Command-and-Control serveru a fungování botnetu.</w:t>
      </w:r>
    </w:p>
    <w:p w14:paraId="18D1E63D" w14:textId="5D4F7919" w:rsidR="00536F88" w:rsidRDefault="00536F88" w:rsidP="00536F88">
      <w:pPr>
        <w:pStyle w:val="textprace"/>
      </w:pPr>
      <w:r w:rsidRPr="00536F88">
        <w:t xml:space="preserve">Celkově práce poskytuje </w:t>
      </w:r>
      <w:r>
        <w:t>určitý</w:t>
      </w:r>
      <w:r w:rsidRPr="00536F88">
        <w:t xml:space="preserve"> pohled na dynamiku DoS útoků</w:t>
      </w:r>
      <w:r w:rsidR="00D70196">
        <w:t>, přičemž</w:t>
      </w:r>
      <w:r>
        <w:t xml:space="preserve"> </w:t>
      </w:r>
      <w:r w:rsidRPr="00536F88">
        <w:t xml:space="preserve">text </w:t>
      </w:r>
      <w:r w:rsidR="0035248D">
        <w:t xml:space="preserve">je </w:t>
      </w:r>
      <w:r w:rsidRPr="00536F88">
        <w:t>sestaven tak, aby byl přístupný i čtenářům bez hlubších odborných znalostí.</w:t>
      </w:r>
      <w:r w:rsidR="0004595A">
        <w:t xml:space="preserve"> </w:t>
      </w:r>
      <w:r w:rsidRPr="00301584">
        <w:t>Tento přístup má za cíl zvýšit povědomí o hrozbách, jež DoS útoky představují, a poukázat na efektivní postupy a technologická opatření k jejich mitigaci.</w:t>
      </w:r>
    </w:p>
    <w:p w14:paraId="66E912F8" w14:textId="477A693B" w:rsidR="00536F88" w:rsidRDefault="00536F88" w:rsidP="00301584">
      <w:pPr>
        <w:pStyle w:val="textprace"/>
      </w:pPr>
    </w:p>
    <w:p w14:paraId="357C846B" w14:textId="496A6CEB" w:rsidR="00536F88" w:rsidRPr="009974CC" w:rsidRDefault="00536F88" w:rsidP="00301584">
      <w:pPr>
        <w:pStyle w:val="textprace"/>
      </w:pPr>
    </w:p>
    <w:p w14:paraId="5E66FB1B" w14:textId="1F821163" w:rsidR="00C10DAE" w:rsidRDefault="00BE7E0B" w:rsidP="00E71C68">
      <w:pPr>
        <w:pStyle w:val="Nadpis1"/>
      </w:pPr>
      <w:bookmarkStart w:id="3" w:name="_Toc193053219"/>
      <w:r>
        <w:lastRenderedPageBreak/>
        <w:t>Typy útoků DoS</w:t>
      </w:r>
      <w:bookmarkEnd w:id="3"/>
    </w:p>
    <w:p w14:paraId="2FBC200A" w14:textId="2A066450" w:rsidR="00E95DFF" w:rsidRDefault="00BE7E0B" w:rsidP="00E95DFF">
      <w:pPr>
        <w:pStyle w:val="textprace"/>
      </w:pPr>
      <w:r w:rsidRPr="00BE7E0B">
        <w:t>Než začneme s typy DoS útoků a možnou obranou proti nim, je třeba nejprve pochopit principy těchto útoků a jejich fungování. Dále si ukážeme, jaké nástroje se používají pro jejich realizaci a jaké jsou možné varianty obrany proti nim.</w:t>
      </w:r>
    </w:p>
    <w:p w14:paraId="5F25E251" w14:textId="11C60FEC" w:rsidR="00E52B17" w:rsidRDefault="00BE7E0B" w:rsidP="00E71C68">
      <w:pPr>
        <w:pStyle w:val="Nadpis2"/>
      </w:pPr>
      <w:bookmarkStart w:id="4" w:name="_Toc193053220"/>
      <w:r>
        <w:t>Princip a funkce útoků typu DoS</w:t>
      </w:r>
      <w:bookmarkEnd w:id="4"/>
    </w:p>
    <w:p w14:paraId="5AA3832B" w14:textId="77777777" w:rsidR="00BE7E0B" w:rsidRPr="00BE7E0B" w:rsidRDefault="00BE7E0B" w:rsidP="00BE7E0B">
      <w:pPr>
        <w:pStyle w:val="textprace"/>
      </w:pPr>
      <w:r w:rsidRPr="00BE7E0B">
        <w:t>Útoky typu DoS (Denial of Service) jsou zaměřeny na znepřístupnění online služeb prostřednictvím přetížení cílového systému nadměrným množstvím síťového provozu. Tento nápor vede k vyčerpání zdrojů, což způsobí, že systém pak není schopen obsloužit legitimní požadavky uživatelů.</w:t>
      </w:r>
    </w:p>
    <w:p w14:paraId="4DEBE8FA" w14:textId="77777777" w:rsidR="00BE7E0B" w:rsidRPr="00BE7E0B" w:rsidRDefault="00BE7E0B" w:rsidP="00BE7E0B">
      <w:pPr>
        <w:pStyle w:val="textprace"/>
      </w:pPr>
      <w:r w:rsidRPr="00BE7E0B">
        <w:t>Většinou se u DoS útoků setkáváme se zaplavováním (flooding), což je odesílání velkého množství dat nebo požadavků s cílem přetížit šířku pásma (bandwidth) nebo výpočetní kapacitu cílového zařízení. Anebo také s využitím nějaké slabiny (exploit) v síťových protokolech nebo aplikacích.</w:t>
      </w:r>
    </w:p>
    <w:p w14:paraId="4B683097" w14:textId="5FFCF614" w:rsidR="00AA0412" w:rsidRDefault="00BE7E0B" w:rsidP="00BE7E0B">
      <w:pPr>
        <w:pStyle w:val="textprace"/>
      </w:pPr>
      <w:r w:rsidRPr="00BE7E0B">
        <w:t>Důsledkem útoků DoS jsou finanční ztráty, narušení reputace anebo ztráta důvěry zákazníků. S rostoucím počtem těchto útoků je stále naléhavější potřeba implementovat robustnější bezpečnostní strategie.</w:t>
      </w:r>
      <w:r w:rsidR="00D45E9D">
        <w:t xml:space="preserve"> Viz</w:t>
      </w:r>
      <w:r w:rsidR="00781589">
        <w:t>.</w:t>
      </w:r>
      <w:r w:rsidR="00D45E9D">
        <w:t xml:space="preserve"> Falowo a spol. 2024, nebo Kinter 2023 jako příklad rostoucího počtu útoků.</w:t>
      </w:r>
    </w:p>
    <w:p w14:paraId="771CF1A9" w14:textId="7E0C3177" w:rsidR="00E52B17" w:rsidRDefault="00BE7E0B" w:rsidP="00E71C68">
      <w:pPr>
        <w:pStyle w:val="Nadpis2"/>
      </w:pPr>
      <w:bookmarkStart w:id="5" w:name="_Toc193053221"/>
      <w:r>
        <w:t>Základní členění DoS útoků</w:t>
      </w:r>
      <w:bookmarkEnd w:id="5"/>
    </w:p>
    <w:p w14:paraId="5930B489" w14:textId="153AC6E0" w:rsidR="00E52B17" w:rsidRDefault="00BE7E0B" w:rsidP="00E71C68">
      <w:pPr>
        <w:pStyle w:val="Nadpis3"/>
      </w:pPr>
      <w:bookmarkStart w:id="6" w:name="_Toc193053222"/>
      <w:r>
        <w:t>Distribuované útoky</w:t>
      </w:r>
      <w:bookmarkEnd w:id="6"/>
    </w:p>
    <w:p w14:paraId="2626E96D" w14:textId="35E86CDA" w:rsidR="00BE7E0B" w:rsidRPr="00BE7E0B" w:rsidRDefault="00BE7E0B" w:rsidP="00BE7E0B">
      <w:pPr>
        <w:pStyle w:val="textprace"/>
        <w:rPr>
          <w:rStyle w:val="texttucnyrez"/>
          <w:b w:val="0"/>
        </w:rPr>
      </w:pPr>
      <w:r w:rsidRPr="00BE7E0B">
        <w:rPr>
          <w:rStyle w:val="texttucnyrez"/>
          <w:b w:val="0"/>
        </w:rPr>
        <w:t xml:space="preserve">Distribuované útoky typu Denial of service, se liší od normálních DoS útoků tím, že odcházejí z více lokací najednou, a tak </w:t>
      </w:r>
      <w:r w:rsidR="00781589">
        <w:rPr>
          <w:rStyle w:val="texttucnyrez"/>
          <w:b w:val="0"/>
        </w:rPr>
        <w:t xml:space="preserve">je </w:t>
      </w:r>
      <w:r w:rsidRPr="00BE7E0B">
        <w:rPr>
          <w:rStyle w:val="texttucnyrez"/>
          <w:b w:val="0"/>
        </w:rPr>
        <w:t>účinnost útoků vyšší. DDoS útoky svým velikým počtem dat maskují útočníka a také rychlost</w:t>
      </w:r>
      <w:r w:rsidR="00781589">
        <w:rPr>
          <w:rStyle w:val="texttucnyrez"/>
          <w:b w:val="0"/>
        </w:rPr>
        <w:t>,</w:t>
      </w:r>
      <w:r w:rsidRPr="00BE7E0B">
        <w:rPr>
          <w:rStyle w:val="texttucnyrez"/>
          <w:b w:val="0"/>
        </w:rPr>
        <w:t xml:space="preserve"> jakou mohou cíl vyřadit z</w:t>
      </w:r>
      <w:r w:rsidR="00781589">
        <w:rPr>
          <w:rStyle w:val="texttucnyrez"/>
          <w:b w:val="0"/>
        </w:rPr>
        <w:t> </w:t>
      </w:r>
      <w:r w:rsidRPr="00BE7E0B">
        <w:rPr>
          <w:rStyle w:val="texttucnyrez"/>
          <w:b w:val="0"/>
        </w:rPr>
        <w:t>provozu</w:t>
      </w:r>
      <w:r w:rsidR="00781589">
        <w:rPr>
          <w:rStyle w:val="texttucnyrez"/>
          <w:b w:val="0"/>
        </w:rPr>
        <w:t>,</w:t>
      </w:r>
      <w:r w:rsidRPr="00BE7E0B">
        <w:rPr>
          <w:rStyle w:val="texttucnyrez"/>
          <w:b w:val="0"/>
        </w:rPr>
        <w:t xml:space="preserve"> je mnohonásobně větší.</w:t>
      </w:r>
    </w:p>
    <w:p w14:paraId="3DD5C454" w14:textId="77777777" w:rsidR="00BE7E0B" w:rsidRPr="00BE7E0B" w:rsidRDefault="00BE7E0B" w:rsidP="00BE7E0B">
      <w:pPr>
        <w:pStyle w:val="textprace"/>
        <w:rPr>
          <w:rStyle w:val="texttucnyrez"/>
          <w:b w:val="0"/>
        </w:rPr>
      </w:pPr>
      <w:r w:rsidRPr="00BE7E0B">
        <w:rPr>
          <w:rStyle w:val="texttucnyrez"/>
          <w:b w:val="0"/>
        </w:rPr>
        <w:t>Pro lepší zdůraznění si můžeme ukázat základní popis sítě DDoS útoku na Obrázku 1. (další obrázky topologie jsou navrženy podle vlastního zpracování s podporou volně dostupných svg obrázků dostupných z: https://www.svgrepo.com/collection/servers-isometric-icons/)</w:t>
      </w:r>
    </w:p>
    <w:p w14:paraId="4CD99A2A" w14:textId="77777777" w:rsidR="00BE7E0B" w:rsidRPr="00BE7E0B" w:rsidRDefault="00BE7E0B" w:rsidP="00BE7E0B">
      <w:pPr>
        <w:pStyle w:val="textprace"/>
        <w:rPr>
          <w:rStyle w:val="texttucnyrez"/>
          <w:b w:val="0"/>
        </w:rPr>
      </w:pPr>
      <w:r w:rsidRPr="00BE7E0B">
        <w:rPr>
          <w:rStyle w:val="texttucnyrez"/>
          <w:b w:val="0"/>
        </w:rPr>
        <w:t xml:space="preserve"> </w:t>
      </w:r>
    </w:p>
    <w:p w14:paraId="708214FE" w14:textId="77777777" w:rsidR="00EE21CB" w:rsidRDefault="00BE7E0B" w:rsidP="00EE21CB">
      <w:pPr>
        <w:pStyle w:val="textprace"/>
        <w:keepNext/>
      </w:pPr>
      <w:r w:rsidRPr="00BE7E0B">
        <w:rPr>
          <w:noProof/>
        </w:rPr>
        <w:lastRenderedPageBreak/>
        <w:drawing>
          <wp:inline distT="0" distB="0" distL="0" distR="0" wp14:anchorId="5815F63A" wp14:editId="2E697569">
            <wp:extent cx="4201884" cy="2456597"/>
            <wp:effectExtent l="0" t="0" r="8255" b="1270"/>
            <wp:docPr id="939602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2207" name=""/>
                    <pic:cNvPicPr/>
                  </pic:nvPicPr>
                  <pic:blipFill>
                    <a:blip r:embed="rId14"/>
                    <a:stretch>
                      <a:fillRect/>
                    </a:stretch>
                  </pic:blipFill>
                  <pic:spPr>
                    <a:xfrm>
                      <a:off x="0" y="0"/>
                      <a:ext cx="4266834" cy="2494569"/>
                    </a:xfrm>
                    <a:prstGeom prst="rect">
                      <a:avLst/>
                    </a:prstGeom>
                  </pic:spPr>
                </pic:pic>
              </a:graphicData>
            </a:graphic>
          </wp:inline>
        </w:drawing>
      </w:r>
    </w:p>
    <w:p w14:paraId="52FC1A51" w14:textId="5A4102A9" w:rsidR="00BE7E0B" w:rsidRDefault="00EE21CB" w:rsidP="00EE21CB">
      <w:pPr>
        <w:pStyle w:val="Titulek"/>
        <w:jc w:val="both"/>
      </w:pPr>
      <w:bookmarkStart w:id="7" w:name="_Toc192950958"/>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w:t>
      </w:r>
      <w:r w:rsidR="00473C96">
        <w:rPr>
          <w:noProof/>
        </w:rPr>
        <w:fldChar w:fldCharType="end"/>
      </w:r>
      <w:r w:rsidR="00334547">
        <w:rPr>
          <w:noProof/>
        </w:rPr>
        <w:t>.</w:t>
      </w:r>
      <w:r>
        <w:t xml:space="preserve"> </w:t>
      </w:r>
      <w:r w:rsidRPr="004025C0">
        <w:t>Schéma základního DDoS útoku – vlastní zpracování</w:t>
      </w:r>
      <w:bookmarkEnd w:id="7"/>
    </w:p>
    <w:p w14:paraId="2F43B6B1" w14:textId="77777777" w:rsidR="002676D2" w:rsidRPr="002676D2" w:rsidRDefault="002676D2" w:rsidP="002676D2"/>
    <w:p w14:paraId="3C8AE3CE" w14:textId="3067E7F2" w:rsidR="00E52B17" w:rsidRPr="00BE7E0B" w:rsidRDefault="00BE7E0B" w:rsidP="00BE7E0B">
      <w:pPr>
        <w:pStyle w:val="textprace"/>
      </w:pPr>
      <w:r w:rsidRPr="00BE7E0B">
        <w:rPr>
          <w:rStyle w:val="texttucnyrez"/>
          <w:b w:val="0"/>
        </w:rPr>
        <w:t>Na obrázku 1 vidíme použití strategie botnetu, což je kolekce botů (infikovaných počítačů), kte</w:t>
      </w:r>
      <w:r w:rsidR="00060460">
        <w:rPr>
          <w:rStyle w:val="texttucnyrez"/>
          <w:b w:val="0"/>
        </w:rPr>
        <w:t>ré</w:t>
      </w:r>
      <w:r w:rsidRPr="00BE7E0B">
        <w:rPr>
          <w:rStyle w:val="texttucnyrez"/>
          <w:b w:val="0"/>
        </w:rPr>
        <w:t xml:space="preserve"> jsou většinou pod hierarchickou kontrolou. Na konci této kontroly se </w:t>
      </w:r>
      <w:r w:rsidR="002676D2">
        <w:rPr>
          <w:rStyle w:val="texttucnyrez"/>
          <w:b w:val="0"/>
        </w:rPr>
        <w:t>obvykle</w:t>
      </w:r>
      <w:r w:rsidRPr="00BE7E0B">
        <w:rPr>
          <w:rStyle w:val="texttucnyrez"/>
          <w:b w:val="0"/>
        </w:rPr>
        <w:t xml:space="preserve"> vyskytuje také Command-and-Control (CnC) Server, který rozesílá útočníkov</w:t>
      </w:r>
      <w:r w:rsidR="00781589">
        <w:rPr>
          <w:rStyle w:val="texttucnyrez"/>
          <w:b w:val="0"/>
        </w:rPr>
        <w:t>y</w:t>
      </w:r>
      <w:r w:rsidRPr="00BE7E0B">
        <w:rPr>
          <w:rStyle w:val="texttucnyrez"/>
          <w:b w:val="0"/>
        </w:rPr>
        <w:t xml:space="preserve"> instrukce svým botům.</w:t>
      </w:r>
    </w:p>
    <w:p w14:paraId="37522F3A" w14:textId="08640384" w:rsidR="00E52B17" w:rsidRDefault="00682FBE" w:rsidP="00E71C68">
      <w:pPr>
        <w:pStyle w:val="Nadpis3"/>
      </w:pPr>
      <w:bookmarkStart w:id="8" w:name="_Toc193053223"/>
      <w:r>
        <w:t>Volumetrické útoky</w:t>
      </w:r>
      <w:bookmarkEnd w:id="8"/>
    </w:p>
    <w:p w14:paraId="07190F8E" w14:textId="77777777" w:rsidR="00EE21CB" w:rsidRPr="00EE21CB" w:rsidRDefault="00EE21CB" w:rsidP="00EE21CB">
      <w:pPr>
        <w:pStyle w:val="textprace"/>
        <w:rPr>
          <w:rStyle w:val="texttucnyrez"/>
          <w:b w:val="0"/>
        </w:rPr>
      </w:pPr>
      <w:r w:rsidRPr="00EE21CB">
        <w:rPr>
          <w:rStyle w:val="texttucnyrez"/>
          <w:b w:val="0"/>
        </w:rPr>
        <w:t>„Volumterické útoky jsou nejčastějším typem DDoS útoků. Jejich cílem je přesycení šířky pásma cíle, což způsobí nedostupnost služby. Tyto útoky zahlcují cíl obrovským množstvím dat, které se často měří v bitech za sekundu (Bps) nebo gigabitech za sekundu (Gbps).“ (Merkebaiuly, 2024)</w:t>
      </w:r>
    </w:p>
    <w:p w14:paraId="67767E18" w14:textId="614438C4" w:rsidR="00EE21CB" w:rsidRPr="00EE21CB" w:rsidRDefault="00EE21CB" w:rsidP="00EE21CB">
      <w:pPr>
        <w:pStyle w:val="textprace"/>
        <w:rPr>
          <w:rStyle w:val="texttucnyrez"/>
          <w:b w:val="0"/>
        </w:rPr>
      </w:pPr>
      <w:r w:rsidRPr="00EE21CB">
        <w:rPr>
          <w:rStyle w:val="texttucnyrez"/>
          <w:b w:val="0"/>
        </w:rPr>
        <w:t>U volumetrických útoků je i složitější rozpoznat legitimní uživatele/požadavky od škodlivého provozu, protože velký objem dat zahlcuje nejen bezpečnostní prvky v síti, ale i prvky na napadeném zařízení, které by je mohl</w:t>
      </w:r>
      <w:r w:rsidR="00DF33E4">
        <w:rPr>
          <w:rStyle w:val="texttucnyrez"/>
          <w:b w:val="0"/>
        </w:rPr>
        <w:t>y</w:t>
      </w:r>
      <w:r w:rsidRPr="00EE21CB">
        <w:rPr>
          <w:rStyle w:val="texttucnyrez"/>
          <w:b w:val="0"/>
        </w:rPr>
        <w:t xml:space="preserve"> rozlišit.</w:t>
      </w:r>
    </w:p>
    <w:p w14:paraId="66EA924B" w14:textId="47D051CF" w:rsidR="00E52B17" w:rsidRDefault="00EE21CB" w:rsidP="00EE21CB">
      <w:pPr>
        <w:pStyle w:val="textprace"/>
      </w:pPr>
      <w:r w:rsidRPr="00EE21CB">
        <w:rPr>
          <w:rStyle w:val="texttucnyrez"/>
          <w:b w:val="0"/>
        </w:rPr>
        <w:t>Volumetrické útoky se pohybují primárně ve třetí a čtvrté vrstvě ISO/OSI modelu. Do těchto útoků spadá například UDP flood, SYN flood, ICMP flood nebo DNS reflection flood útoky. (Merkebaiuly, 2024)</w:t>
      </w:r>
      <w:r w:rsidR="00E52B17" w:rsidRPr="00EE21CB">
        <w:t>.</w:t>
      </w:r>
      <w:r w:rsidR="000D725E" w:rsidRPr="00EE21CB">
        <w:t xml:space="preserve"> </w:t>
      </w:r>
    </w:p>
    <w:p w14:paraId="15D47580" w14:textId="77777777" w:rsidR="00EE21CB" w:rsidRDefault="00EE21CB" w:rsidP="00EE21CB">
      <w:pPr>
        <w:pStyle w:val="textprace"/>
        <w:keepNext/>
      </w:pPr>
      <w:r w:rsidRPr="00EE21CB">
        <w:rPr>
          <w:noProof/>
        </w:rPr>
        <w:lastRenderedPageBreak/>
        <w:drawing>
          <wp:inline distT="0" distB="0" distL="0" distR="0" wp14:anchorId="39F9EA2F" wp14:editId="4D20EEAF">
            <wp:extent cx="5641725" cy="1371600"/>
            <wp:effectExtent l="0" t="0" r="0" b="0"/>
            <wp:docPr id="1728560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15" name=""/>
                    <pic:cNvPicPr/>
                  </pic:nvPicPr>
                  <pic:blipFill>
                    <a:blip r:embed="rId15"/>
                    <a:stretch>
                      <a:fillRect/>
                    </a:stretch>
                  </pic:blipFill>
                  <pic:spPr>
                    <a:xfrm>
                      <a:off x="0" y="0"/>
                      <a:ext cx="5666331" cy="1377582"/>
                    </a:xfrm>
                    <a:prstGeom prst="rect">
                      <a:avLst/>
                    </a:prstGeom>
                  </pic:spPr>
                </pic:pic>
              </a:graphicData>
            </a:graphic>
          </wp:inline>
        </w:drawing>
      </w:r>
    </w:p>
    <w:p w14:paraId="2A1897BF" w14:textId="0B0FF58C" w:rsidR="00EE21CB" w:rsidRDefault="00EE21CB" w:rsidP="00EE21CB">
      <w:pPr>
        <w:pStyle w:val="Titulek"/>
        <w:jc w:val="both"/>
      </w:pPr>
      <w:bookmarkStart w:id="9" w:name="_Toc192950959"/>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w:t>
      </w:r>
      <w:r w:rsidR="00473C96">
        <w:rPr>
          <w:noProof/>
        </w:rPr>
        <w:fldChar w:fldCharType="end"/>
      </w:r>
      <w:r w:rsidR="00334547">
        <w:rPr>
          <w:noProof/>
        </w:rPr>
        <w:t>.</w:t>
      </w:r>
      <w:r>
        <w:t xml:space="preserve"> </w:t>
      </w:r>
      <w:r w:rsidRPr="00F1180A">
        <w:t>Schéma ICMP flood útoku – vlastní zpracování</w:t>
      </w:r>
      <w:bookmarkEnd w:id="9"/>
    </w:p>
    <w:p w14:paraId="1D3A03A9" w14:textId="77777777" w:rsidR="002676D2" w:rsidRPr="002676D2" w:rsidRDefault="002676D2" w:rsidP="002676D2"/>
    <w:p w14:paraId="2DFDA983" w14:textId="459478B2" w:rsidR="00EE21CB" w:rsidRDefault="00EE21CB" w:rsidP="00EE21CB">
      <w:pPr>
        <w:pStyle w:val="textprace"/>
      </w:pPr>
      <w:r w:rsidRPr="00EE21CB">
        <w:t>Na levé straně Obrázku 2, kter</w:t>
      </w:r>
      <w:r w:rsidR="00DF33E4">
        <w:t>ý</w:t>
      </w:r>
      <w:r w:rsidRPr="00EE21CB">
        <w:t xml:space="preserve"> znázorňuje ICMP flood útok, můžeme vidět útočníka řídící botnet a samotnou záplavu ICMP echo požadavky. Napadený server odpovídá a útok tak vyplýtvá jeho šířku pásma (bandwidth). Na pravé straně je zase legitimní uživatel, který není schopen komunikovat s přetíženým serverem.</w:t>
      </w:r>
    </w:p>
    <w:p w14:paraId="40625453" w14:textId="7F6659B6" w:rsidR="00EE21CB" w:rsidRDefault="00EE21CB" w:rsidP="00EE21CB">
      <w:pPr>
        <w:pStyle w:val="Nadpis3"/>
      </w:pPr>
      <w:bookmarkStart w:id="10" w:name="_Toc193053224"/>
      <w:r>
        <w:t>Protokolové útoky</w:t>
      </w:r>
      <w:bookmarkEnd w:id="10"/>
    </w:p>
    <w:p w14:paraId="01ED1938" w14:textId="77777777" w:rsidR="00EE21CB" w:rsidRPr="00EE21CB" w:rsidRDefault="00EE21CB" w:rsidP="00EE21CB">
      <w:pPr>
        <w:pStyle w:val="textprace"/>
      </w:pPr>
      <w:r w:rsidRPr="00EE21CB">
        <w:t>Protokolové útoky se také pohybují ve třetí a čtvrté vrstvě ISO/OSI modelu, ale na rozdíl od volumetrických se zaměřují na využití slabin v protokolu, například v handshake procesu nebo navázání relace. (Merkebaiuly, 2024)</w:t>
      </w:r>
    </w:p>
    <w:p w14:paraId="436228CE" w14:textId="0AB677F6" w:rsidR="00EE21CB" w:rsidRPr="00EE21CB" w:rsidRDefault="00EE21CB" w:rsidP="00EE21CB">
      <w:pPr>
        <w:pStyle w:val="textprace"/>
      </w:pPr>
      <w:r w:rsidRPr="00EE21CB">
        <w:t>Nejčastěji se tyto útoky měří v (P</w:t>
      </w:r>
      <w:r w:rsidR="00475067">
        <w:t>p</w:t>
      </w:r>
      <w:r w:rsidRPr="00EE21CB">
        <w:t xml:space="preserve">s) paktetech za sekundu. Do těchto útoků pak spadá TCP SYN flood, Smurf útoky nebo útok </w:t>
      </w:r>
      <w:r w:rsidR="00475067">
        <w:t>P</w:t>
      </w:r>
      <w:r w:rsidRPr="00EE21CB">
        <w:t>ing of death.</w:t>
      </w:r>
    </w:p>
    <w:p w14:paraId="371D96C6" w14:textId="77777777" w:rsidR="00EE21CB" w:rsidRDefault="00EE21CB" w:rsidP="00EE21CB">
      <w:pPr>
        <w:pStyle w:val="textprace"/>
        <w:keepNext/>
      </w:pPr>
      <w:r w:rsidRPr="00EE21CB">
        <w:rPr>
          <w:noProof/>
        </w:rPr>
        <w:drawing>
          <wp:inline distT="0" distB="0" distL="0" distR="0" wp14:anchorId="0B918EBF" wp14:editId="005CD675">
            <wp:extent cx="5579745" cy="1887845"/>
            <wp:effectExtent l="0" t="0" r="1905" b="0"/>
            <wp:docPr id="21416188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812" name=""/>
                    <pic:cNvPicPr/>
                  </pic:nvPicPr>
                  <pic:blipFill>
                    <a:blip r:embed="rId16"/>
                    <a:stretch>
                      <a:fillRect/>
                    </a:stretch>
                  </pic:blipFill>
                  <pic:spPr>
                    <a:xfrm>
                      <a:off x="0" y="0"/>
                      <a:ext cx="5579745" cy="1887845"/>
                    </a:xfrm>
                    <a:prstGeom prst="rect">
                      <a:avLst/>
                    </a:prstGeom>
                  </pic:spPr>
                </pic:pic>
              </a:graphicData>
            </a:graphic>
          </wp:inline>
        </w:drawing>
      </w:r>
    </w:p>
    <w:p w14:paraId="7FB09325" w14:textId="7E4BC1C4" w:rsidR="00EE21CB" w:rsidRDefault="00EE21CB" w:rsidP="00EE21CB">
      <w:pPr>
        <w:pStyle w:val="Titulek"/>
        <w:jc w:val="both"/>
      </w:pPr>
      <w:bookmarkStart w:id="11" w:name="_Toc192950960"/>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3</w:t>
      </w:r>
      <w:r w:rsidR="00473C96">
        <w:rPr>
          <w:noProof/>
        </w:rPr>
        <w:fldChar w:fldCharType="end"/>
      </w:r>
      <w:r w:rsidR="00334547">
        <w:rPr>
          <w:noProof/>
        </w:rPr>
        <w:t>.</w:t>
      </w:r>
      <w:r>
        <w:t xml:space="preserve"> </w:t>
      </w:r>
      <w:r w:rsidRPr="00443DD0">
        <w:t>Schéma TCP SYN flood útoku – vlastní zpracování</w:t>
      </w:r>
      <w:bookmarkEnd w:id="11"/>
    </w:p>
    <w:p w14:paraId="55AB2E94" w14:textId="77777777" w:rsidR="002676D2" w:rsidRPr="002676D2" w:rsidRDefault="002676D2" w:rsidP="002676D2"/>
    <w:p w14:paraId="639E2EBA" w14:textId="1F362DC2" w:rsidR="00EE21CB" w:rsidRDefault="00EE21CB" w:rsidP="00EE21CB">
      <w:pPr>
        <w:pStyle w:val="textprace"/>
      </w:pPr>
      <w:r>
        <w:t xml:space="preserve">TCP SYN flood funguje na základě </w:t>
      </w:r>
      <w:r w:rsidR="00682FBE">
        <w:t xml:space="preserve">již zmíněné </w:t>
      </w:r>
      <w:r>
        <w:t xml:space="preserve">operace „three-way handshake“, která se používá k navázání TCP komunikace. Normální průběh této operace probíhá tak, že klient pošle synchronizační zprávu (SYN), server odpoví také synchronizační zprávou (SYN) a </w:t>
      </w:r>
      <w:r>
        <w:lastRenderedPageBreak/>
        <w:t>ještě uznáním klientov</w:t>
      </w:r>
      <w:r w:rsidR="00DF33E4">
        <w:t>y</w:t>
      </w:r>
      <w:r>
        <w:t xml:space="preserve"> zprávy (ACK) a nakonec klient nazpět uzná serveru jeho zprávu (ACK).</w:t>
      </w:r>
    </w:p>
    <w:p w14:paraId="19801A3F" w14:textId="545CA897" w:rsidR="002D6175" w:rsidRDefault="00EE21CB" w:rsidP="00EE21CB">
      <w:pPr>
        <w:pStyle w:val="textprace"/>
      </w:pPr>
      <w:r>
        <w:t xml:space="preserve">Trik v TCP SYN flood útoku je ten, že pokud klient neodpoví poslední zprávou (ACK), tak </w:t>
      </w:r>
      <w:r w:rsidR="00DF33E4">
        <w:t xml:space="preserve">bude </w:t>
      </w:r>
      <w:r>
        <w:t>instance navázání komunikace stále otevřená. Nakonec server může dojít až do kritického bodu (viz. Obrázek 3)</w:t>
      </w:r>
      <w:r w:rsidR="00473C96" w:rsidRPr="00B5597F">
        <w:t>,</w:t>
      </w:r>
      <w:r>
        <w:t xml:space="preserve"> kdy bude přetížen a nebude schopen odpovídat na další TCP SYN zprávy.</w:t>
      </w:r>
    </w:p>
    <w:p w14:paraId="5E39DB88" w14:textId="309D5476" w:rsidR="00EE21CB" w:rsidRPr="00581EFD" w:rsidRDefault="00EE21CB" w:rsidP="00EE21CB">
      <w:pPr>
        <w:pStyle w:val="Nadpis3"/>
      </w:pPr>
      <w:bookmarkStart w:id="12" w:name="_Toc193053225"/>
      <w:r>
        <w:t>Aplikační útoky</w:t>
      </w:r>
      <w:bookmarkEnd w:id="12"/>
    </w:p>
    <w:p w14:paraId="105EBFE0" w14:textId="77777777" w:rsidR="00EE21CB" w:rsidRPr="00EE21CB" w:rsidRDefault="00EE21CB" w:rsidP="00EE21CB">
      <w:pPr>
        <w:pStyle w:val="textprace"/>
      </w:pPr>
      <w:r w:rsidRPr="00EE21CB">
        <w:t>„Aplikační útoky se zaměřují na nejvyšší vrstvu ISO/OSI modelu. Jejich cílem je vyčerpat zdroje konkrétní aplikace. Tyto útoky je často obtížnější odhalit, protože napodobují legitimní požadavky a provoz.“ (Merkebaiuly, 2024)</w:t>
      </w:r>
    </w:p>
    <w:p w14:paraId="1DF3A142" w14:textId="77777777" w:rsidR="00EE21CB" w:rsidRPr="00EE21CB" w:rsidRDefault="00EE21CB" w:rsidP="00EE21CB">
      <w:pPr>
        <w:pStyle w:val="textprace"/>
      </w:pPr>
      <w:r w:rsidRPr="00EE21CB">
        <w:t>Nicméně, tyto útoky budou mít podobný dopad na služby, protože cílí na specifické charakteristiky aplikací, jako jsou HTTP, DNS nebo protokoly pro inicializaci relací (SIP). (Zargar, 2013)</w:t>
      </w:r>
    </w:p>
    <w:p w14:paraId="11BB4813" w14:textId="267E3340" w:rsidR="00EE21CB" w:rsidRPr="00EE21CB" w:rsidRDefault="00EE21CB" w:rsidP="00EE21CB">
      <w:pPr>
        <w:pStyle w:val="textprace"/>
      </w:pPr>
      <w:r w:rsidRPr="00EE21CB">
        <w:t>Mezi tyto útoky patří HTTP GET/POST flood útoky, BGP hijacking nebo Slowloris útoky.</w:t>
      </w:r>
    </w:p>
    <w:p w14:paraId="7295D186" w14:textId="77777777" w:rsidR="00EE21CB" w:rsidRDefault="00EE21CB" w:rsidP="00EE21CB">
      <w:pPr>
        <w:pStyle w:val="textprace"/>
        <w:keepNext/>
      </w:pPr>
      <w:r w:rsidRPr="00EE21CB">
        <w:rPr>
          <w:noProof/>
        </w:rPr>
        <w:drawing>
          <wp:inline distT="0" distB="0" distL="0" distR="0" wp14:anchorId="1B88C070" wp14:editId="3186DCE2">
            <wp:extent cx="5579745" cy="1340662"/>
            <wp:effectExtent l="0" t="0" r="1905" b="0"/>
            <wp:docPr id="2246090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049" name=""/>
                    <pic:cNvPicPr/>
                  </pic:nvPicPr>
                  <pic:blipFill>
                    <a:blip r:embed="rId17"/>
                    <a:stretch>
                      <a:fillRect/>
                    </a:stretch>
                  </pic:blipFill>
                  <pic:spPr>
                    <a:xfrm>
                      <a:off x="0" y="0"/>
                      <a:ext cx="5579745" cy="1340662"/>
                    </a:xfrm>
                    <a:prstGeom prst="rect">
                      <a:avLst/>
                    </a:prstGeom>
                  </pic:spPr>
                </pic:pic>
              </a:graphicData>
            </a:graphic>
          </wp:inline>
        </w:drawing>
      </w:r>
    </w:p>
    <w:p w14:paraId="6F25401B" w14:textId="3B55681A" w:rsidR="00EE21CB" w:rsidRDefault="00EE21CB" w:rsidP="00EE21CB">
      <w:pPr>
        <w:pStyle w:val="Titulek"/>
        <w:jc w:val="both"/>
      </w:pPr>
      <w:bookmarkStart w:id="13" w:name="_Toc192950961"/>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4</w:t>
      </w:r>
      <w:r w:rsidR="00473C96">
        <w:rPr>
          <w:noProof/>
        </w:rPr>
        <w:fldChar w:fldCharType="end"/>
      </w:r>
      <w:r w:rsidR="00334547">
        <w:rPr>
          <w:noProof/>
        </w:rPr>
        <w:t>.</w:t>
      </w:r>
      <w:r>
        <w:t xml:space="preserve"> </w:t>
      </w:r>
      <w:r w:rsidRPr="00162D0E">
        <w:t>Schéma HTTP GET flood útoku – vlastní zpracování</w:t>
      </w:r>
      <w:bookmarkEnd w:id="13"/>
    </w:p>
    <w:p w14:paraId="1524C5ED" w14:textId="77777777" w:rsidR="00475067" w:rsidRPr="00475067" w:rsidRDefault="00475067" w:rsidP="00475067"/>
    <w:p w14:paraId="1B7F0F26" w14:textId="02F4C24E" w:rsidR="00EE21CB" w:rsidRDefault="00EE21CB" w:rsidP="00EE21CB">
      <w:pPr>
        <w:pStyle w:val="textprace"/>
      </w:pPr>
      <w:r w:rsidRPr="00EE21CB">
        <w:t>Na Obrázku 4 je znázorněn právě HTTP GET flood útok, kde útočník posílá velké množství GET požadavků (requests), například na stáhnutí obrázků či scriptů. Tím zapříčiní přetížení serveru. Dále k celkovému útoku i napomáhá fakt, že server musí odpovídat většinou i objemnými daty. Útočníci také kombinují různé parametry nebo i celkovou strukturu útoku pro co nevyšší poškození.</w:t>
      </w:r>
    </w:p>
    <w:p w14:paraId="3EC9D95C" w14:textId="77777777" w:rsidR="00475067" w:rsidRDefault="00475067" w:rsidP="00EE21CB">
      <w:pPr>
        <w:pStyle w:val="textprace"/>
      </w:pPr>
    </w:p>
    <w:p w14:paraId="1DA136CE" w14:textId="77777777" w:rsidR="00475067" w:rsidRPr="00EE21CB" w:rsidRDefault="00475067" w:rsidP="00EE21CB">
      <w:pPr>
        <w:pStyle w:val="textprace"/>
      </w:pPr>
    </w:p>
    <w:p w14:paraId="7EB6C7D8" w14:textId="096BC36B" w:rsidR="00EE21CB" w:rsidRDefault="00EE21CB" w:rsidP="00EE21CB">
      <w:pPr>
        <w:pStyle w:val="Nadpis2"/>
      </w:pPr>
      <w:bookmarkStart w:id="14" w:name="_Toc193053226"/>
      <w:r>
        <w:lastRenderedPageBreak/>
        <w:t>Známé nástroje pro realizaci útoků</w:t>
      </w:r>
      <w:bookmarkEnd w:id="14"/>
    </w:p>
    <w:p w14:paraId="6A88F086" w14:textId="5911D965" w:rsidR="00EE21CB" w:rsidRDefault="00EE21CB" w:rsidP="00EE21CB">
      <w:pPr>
        <w:pStyle w:val="Nadpis3"/>
      </w:pPr>
      <w:bookmarkStart w:id="15" w:name="_Toc193053227"/>
      <w:r>
        <w:t>LOIC</w:t>
      </w:r>
      <w:bookmarkEnd w:id="15"/>
    </w:p>
    <w:p w14:paraId="69B5C13D" w14:textId="20050815" w:rsidR="00EE21CB" w:rsidRPr="00EE21CB" w:rsidRDefault="00EE21CB" w:rsidP="00EE21CB">
      <w:pPr>
        <w:pStyle w:val="textprace"/>
      </w:pPr>
      <w:r>
        <w:t xml:space="preserve">Jeden z nejznámějších nástrojů k provádění DoS a DDoS útoků. </w:t>
      </w:r>
      <w:r w:rsidRPr="00EC6242">
        <w:t>Původně byl vyvinut společností Praetox Technology jako aplikace pro testování zatížení sítí, ale později se stal open-source softwarem</w:t>
      </w:r>
      <w:r>
        <w:t xml:space="preserve"> a nyní se používá i pro škodlivé účely. </w:t>
      </w:r>
      <w:r w:rsidRPr="00EC6242">
        <w:t xml:space="preserve">LOIC je známý svou jednoduchostí a dostupností, což ho činí oblíbeným i mezi lidmi s minimálními technickými znalostmi. Proslavil se použitím skupinou Anonymous a uživateli </w:t>
      </w:r>
      <w:r>
        <w:t xml:space="preserve">online </w:t>
      </w:r>
      <w:r w:rsidRPr="00EC6242">
        <w:t>fór.</w:t>
      </w:r>
    </w:p>
    <w:p w14:paraId="7CC3427C" w14:textId="77777777" w:rsidR="00EE21CB" w:rsidRPr="00EE21CB" w:rsidRDefault="00EE21CB" w:rsidP="00EE21CB">
      <w:pPr>
        <w:pStyle w:val="textprace"/>
      </w:pPr>
      <w:r>
        <w:t>Nástroj umožňuje zaplavovat cílové servery s TCP, UDP nebo http pakety. Pro rozsáhlé útoky vyžadující spolupráci tisíce uživatelů je k dispozici mód „Hivemind“, kdy jeden hlavní uživatel řídí více připojených zařízení (dobrovalný botnet) prostřednictvím IRC chatovacích kanálů. Účastníci tak můžou tvrdit, že jejich zařízení byla oběťmi botnetu.</w:t>
      </w:r>
    </w:p>
    <w:p w14:paraId="69DA7C84" w14:textId="77777777" w:rsidR="00EE21CB" w:rsidRPr="00EE21CB" w:rsidRDefault="00EE21CB" w:rsidP="00EE21CB">
      <w:pPr>
        <w:pStyle w:val="textprace"/>
      </w:pPr>
      <w:r w:rsidRPr="008C49B8">
        <w:t xml:space="preserve">Mezi významné incidenty s využitím LOIC patří útoky Anonymous na weby </w:t>
      </w:r>
      <w:r>
        <w:t>Church of Scientology</w:t>
      </w:r>
      <w:r w:rsidRPr="008C49B8">
        <w:t xml:space="preserve"> v roce 2008 a útoky podporovatelů WikiLeaks na weby Visa a MasterCard v roce 2010 poté, co tyto společnosti zablokovaly platby směrem k WikiLeaks.</w:t>
      </w:r>
      <w:r>
        <w:t xml:space="preserve"> </w:t>
      </w:r>
      <w:r w:rsidRPr="00C81863">
        <w:t>(Cloudflare, 2024)</w:t>
      </w:r>
    </w:p>
    <w:p w14:paraId="3ABB62E9" w14:textId="53914508" w:rsidR="00EE21CB" w:rsidRDefault="00EE21CB" w:rsidP="00EE21CB">
      <w:pPr>
        <w:pStyle w:val="Nadpis3"/>
      </w:pPr>
      <w:bookmarkStart w:id="16" w:name="_Toc193053228"/>
      <w:r>
        <w:t>Hping3</w:t>
      </w:r>
      <w:bookmarkEnd w:id="16"/>
    </w:p>
    <w:p w14:paraId="272E0C92" w14:textId="1E9C5AF6" w:rsidR="00EE21CB" w:rsidRPr="00EE21CB" w:rsidRDefault="00EE21CB" w:rsidP="00EE21CB">
      <w:pPr>
        <w:pStyle w:val="textprace"/>
      </w:pPr>
      <w:r w:rsidRPr="00EE21CB">
        <w:t>Hping3 je síťový CLI nástroj, který dokáže odesílat vlastní ICMP/UDP/TCP pakety a zobrazovat odpovědi cíle podobně jako ping zobrazuje ICMP odpovědi. Podporuje fragmentaci</w:t>
      </w:r>
      <w:r w:rsidR="002D6175">
        <w:t xml:space="preserve"> </w:t>
      </w:r>
      <w:r w:rsidRPr="00EE21CB">
        <w:t>a velikost paketů a lze jej použít k přenosu souborů prostřednictvím podporovaných protokolů.</w:t>
      </w:r>
    </w:p>
    <w:p w14:paraId="32072DBA" w14:textId="2CA4F589" w:rsidR="00EE21CB" w:rsidRDefault="00EE21CB" w:rsidP="00EE21CB">
      <w:pPr>
        <w:pStyle w:val="textprace"/>
      </w:pPr>
      <w:r w:rsidRPr="00EE21CB">
        <w:t>Pomocí hping3 můžeme testovat pravidla firewallu, provádět (falšované) skenování portů, testovat výkon sítě s použitím různých protokolů, provádět objevování MTU cesty, provádět operace podobné traceroute s různými protokoly, identifikovat vzdálené operační systémy, nebo auditovat TCP/IP stacky. (Kali Hping3, 2024)</w:t>
      </w:r>
    </w:p>
    <w:p w14:paraId="665C0F7C" w14:textId="53041B89" w:rsidR="00EE21CB" w:rsidRDefault="00EE21CB" w:rsidP="00EE21CB">
      <w:pPr>
        <w:pStyle w:val="Nadpis3"/>
      </w:pPr>
      <w:bookmarkStart w:id="17" w:name="_Toc193053229"/>
      <w:r>
        <w:t>HULK</w:t>
      </w:r>
      <w:bookmarkEnd w:id="17"/>
    </w:p>
    <w:p w14:paraId="33773D6E" w14:textId="77777777" w:rsidR="00EE21CB" w:rsidRPr="00EE21CB" w:rsidRDefault="00EE21CB" w:rsidP="00EE21CB">
      <w:pPr>
        <w:pStyle w:val="textprace"/>
      </w:pPr>
      <w:r w:rsidRPr="00EE21CB">
        <w:t>HULK (HTTP Unbearable Load King) byl primárně navržen pro výzkumné účely a měl pomáhat penetračním testerům ověřovat efektivitu serverů. Důvod vzniku byl za vylepšení dřívějších penetračních nástrojů, jelikož většina generovala předvídatelné pakety nebo http SYN požadavky, což bránilo efektivně testovat obrany sítí.</w:t>
      </w:r>
    </w:p>
    <w:p w14:paraId="0D3DFC8C" w14:textId="32E5A378" w:rsidR="00EE21CB" w:rsidRDefault="00EE21CB" w:rsidP="00EE21CB">
      <w:pPr>
        <w:pStyle w:val="textprace"/>
      </w:pPr>
      <w:r w:rsidRPr="00EE21CB">
        <w:lastRenderedPageBreak/>
        <w:t xml:space="preserve">HULK se tak liší od běžných nástrojů pro penetrační testování, skriptů nebo metod </w:t>
      </w:r>
      <w:r w:rsidR="00357649" w:rsidRPr="00EE21CB">
        <w:t>exploatace</w:t>
      </w:r>
      <w:r w:rsidRPr="00EE21CB">
        <w:t>. Generuje množství unikátních požadavků v nepravidelných intervalech z jednoho hostitele. Nejenže spouští DDoS útok, ale zároveň ztěžuje obranným mechanismům sítě odhalit vzor útoku, což komplikuje filtrování provozu. Nástroj nabízí také funkce, jako je maskování referenčních požadavků a skrytí identity útočníka. (Beschokov, 2024)</w:t>
      </w:r>
    </w:p>
    <w:p w14:paraId="05AFB5CE" w14:textId="22519AB2" w:rsidR="00EE21CB" w:rsidRDefault="00EE21CB" w:rsidP="00EE21CB">
      <w:pPr>
        <w:pStyle w:val="Nadpis2"/>
      </w:pPr>
      <w:bookmarkStart w:id="18" w:name="_Toc193053230"/>
      <w:r>
        <w:t>Prevence a obrana</w:t>
      </w:r>
      <w:bookmarkEnd w:id="18"/>
    </w:p>
    <w:p w14:paraId="2D56AD0D" w14:textId="399A1E2D" w:rsidR="00EE21CB" w:rsidRDefault="00EE21CB" w:rsidP="00EE21CB">
      <w:pPr>
        <w:pStyle w:val="textprace"/>
      </w:pPr>
      <w:r w:rsidRPr="00EE21CB">
        <w:t>Obvykle, když je útok DDoS typu flooding detekován pozdě, nelze udělat nic jiného</w:t>
      </w:r>
      <w:r w:rsidR="00DF33E4">
        <w:t>,</w:t>
      </w:r>
      <w:r w:rsidRPr="00EE21CB">
        <w:t xml:space="preserve"> než odpojit oběť od sítě a ručně problém vyřešit. Útoky DDoS typu flooding plýtvají značným množstvím zdrojů (například výpočetním časem atd.) na cestách vedoucích k cílovému zařízení. Proto je hlavním cílem jakéhokoli mechanismu obrany proti DDoS detekovat tyto útoky co nejdříve a zastavit je co nejblíže jejich zdrojům. (Zargar, 2013)</w:t>
      </w:r>
    </w:p>
    <w:p w14:paraId="51BE8620" w14:textId="1D3E5085" w:rsidR="00EE21CB" w:rsidRDefault="00EE21CB" w:rsidP="006528E4">
      <w:pPr>
        <w:pStyle w:val="Nadpis3"/>
      </w:pPr>
      <w:bookmarkStart w:id="19" w:name="_Toc193053231"/>
      <w:r>
        <w:t>Firewall a IDS/IPS</w:t>
      </w:r>
      <w:r w:rsidR="006528E4">
        <w:t xml:space="preserve"> systémy</w:t>
      </w:r>
      <w:bookmarkEnd w:id="19"/>
    </w:p>
    <w:p w14:paraId="5A32348C" w14:textId="77777777" w:rsidR="006528E4" w:rsidRPr="006528E4" w:rsidRDefault="006528E4" w:rsidP="006528E4">
      <w:pPr>
        <w:pStyle w:val="textprace"/>
      </w:pPr>
      <w:r w:rsidRPr="006528E4">
        <w:t>Firewally a systémy pro detekci a prevenci průniků (IDS/IPS) představují základní vrstvu obrany proti DDoS útokům.</w:t>
      </w:r>
    </w:p>
    <w:p w14:paraId="5316D565" w14:textId="77777777" w:rsidR="006528E4" w:rsidRPr="006528E4" w:rsidRDefault="006528E4" w:rsidP="006528E4">
      <w:pPr>
        <w:pStyle w:val="textprace"/>
      </w:pPr>
      <w:r w:rsidRPr="006528E4">
        <w:t>Firewally umožňují blokovat podezřelý síťový provoz na základě předem nastavených pravidel, jako je filtrování podle IP adres, portů nebo protokolů, a tak zabraňují před neautorizovaným přístupem.</w:t>
      </w:r>
    </w:p>
    <w:p w14:paraId="565646AE" w14:textId="2E056B2B" w:rsidR="006528E4" w:rsidRDefault="006528E4" w:rsidP="006528E4">
      <w:pPr>
        <w:pStyle w:val="textprace"/>
      </w:pPr>
      <w:r w:rsidRPr="006528E4">
        <w:t>IDS/IPS systémy přidávají schopnost detekovat a automaticky reagovat na škodlivý provoz. IDS systémy analyzují síťovou komunikaci a upozorňují na možné hrozby, zatímco IPS systémy dokáží aktivně blokovat škodlivé pakety v reálném čase. Tyto technologie jsou však limitovány svou schopností zvládat vysoké objemy provozu, které větší DDoS útoky generují. (Scarfone, 2007)</w:t>
      </w:r>
    </w:p>
    <w:p w14:paraId="7EC046A2" w14:textId="1412DC9B" w:rsidR="006528E4" w:rsidRDefault="006528E4" w:rsidP="006528E4">
      <w:pPr>
        <w:pStyle w:val="Nadpis3"/>
      </w:pPr>
      <w:bookmarkStart w:id="20" w:name="_Toc193053232"/>
      <w:r>
        <w:t>Load balancery</w:t>
      </w:r>
      <w:bookmarkEnd w:id="20"/>
    </w:p>
    <w:p w14:paraId="5DE86D30" w14:textId="0D6AB8D4" w:rsidR="006528E4" w:rsidRDefault="006528E4" w:rsidP="006528E4">
      <w:pPr>
        <w:pStyle w:val="textprace"/>
      </w:pPr>
      <w:r w:rsidRPr="006528E4">
        <w:t>Load balancery představují účinnou metodu pro distribuci síťového provozu mezi více servery. Tím se snižuje riziko přetížení jednoho zařízení a umožňuje lepší odolnost vůči DDoS útokům. V případě útoku může load balancer přesměrovat provoz na méně vytížené servery nebo na speciálně navržené servery pro absorpci DDoS útoků. Moderní load balancery mohou navíc využívat metody analýzy provozu k identifikaci a filtrování škodlivého provozu. (f5, 2023)</w:t>
      </w:r>
    </w:p>
    <w:p w14:paraId="5F3CCF31" w14:textId="77777777" w:rsidR="00CD300B" w:rsidRDefault="00CD300B" w:rsidP="006528E4">
      <w:pPr>
        <w:pStyle w:val="textprace"/>
      </w:pPr>
    </w:p>
    <w:p w14:paraId="2D01F73C" w14:textId="2F732821" w:rsidR="006528E4" w:rsidRDefault="006528E4" w:rsidP="006528E4">
      <w:pPr>
        <w:pStyle w:val="Nadpis3"/>
      </w:pPr>
      <w:bookmarkStart w:id="21" w:name="_Toc193053233"/>
      <w:r>
        <w:lastRenderedPageBreak/>
        <w:t>Protokoly</w:t>
      </w:r>
      <w:bookmarkEnd w:id="21"/>
    </w:p>
    <w:p w14:paraId="728087AB" w14:textId="77777777" w:rsidR="006528E4" w:rsidRPr="006528E4" w:rsidRDefault="006528E4" w:rsidP="006528E4">
      <w:pPr>
        <w:pStyle w:val="textprace"/>
      </w:pPr>
      <w:r w:rsidRPr="006528E4">
        <w:t>Nastavení, optimalizace a analýza síťových protokolů také hrají klíčovou roli v obraně proti DDoS útokům. Například protokol TCP může být nakonfigurován tak, aby omezoval počet současných spojení nebo minimalizoval dobu čekání na odpověď. Podobně lze využít metody jako „rate limiting“, které kontrolují počet požadavků z jedné IP adresy v určitém čase.</w:t>
      </w:r>
    </w:p>
    <w:p w14:paraId="072F7235" w14:textId="4FE08157" w:rsidR="006528E4" w:rsidRDefault="006528E4" w:rsidP="006528E4">
      <w:pPr>
        <w:pStyle w:val="textprace"/>
      </w:pPr>
      <w:r w:rsidRPr="006528E4">
        <w:t>Také</w:t>
      </w:r>
      <w:r w:rsidR="00473C96" w:rsidRPr="00B5597F">
        <w:t>,</w:t>
      </w:r>
      <w:r w:rsidRPr="006528E4">
        <w:t xml:space="preserve"> jak píše Mirkovic et al. (2004), pokud se filtruje pomocí mechanismu, který ověřuje například TCP připojení, tak podle jeho definice může odhalit polootevřené spojení</w:t>
      </w:r>
      <w:r w:rsidR="002D6175">
        <w:t>,</w:t>
      </w:r>
      <w:r w:rsidRPr="006528E4">
        <w:t xml:space="preserve"> odpojit je a tím zabránit jejich hromadění.</w:t>
      </w:r>
    </w:p>
    <w:p w14:paraId="21D0B7A7" w14:textId="1A384C0B" w:rsidR="006528E4" w:rsidRDefault="006528E4" w:rsidP="006528E4">
      <w:pPr>
        <w:pStyle w:val="Nadpis3"/>
      </w:pPr>
      <w:bookmarkStart w:id="22" w:name="_Toc193053234"/>
      <w:r>
        <w:t>Prevence ve firmách</w:t>
      </w:r>
      <w:bookmarkEnd w:id="22"/>
    </w:p>
    <w:p w14:paraId="1C1B701C" w14:textId="6884709F" w:rsidR="006528E4" w:rsidRDefault="006528E4" w:rsidP="006528E4">
      <w:pPr>
        <w:pStyle w:val="textprace"/>
      </w:pPr>
      <w:r w:rsidRPr="006528E4">
        <w:t xml:space="preserve">Prevence DoS a DDoS útoků ve firmách zahrnuje kombinaci technologických opatření, procesů a </w:t>
      </w:r>
      <w:r w:rsidR="006B39C3">
        <w:t>poučení</w:t>
      </w:r>
      <w:r w:rsidRPr="006528E4">
        <w:t xml:space="preserve"> zaměstnanců. Bezpečnostní opatření na síťové úrovni jsou například segmentování sítě či „geo-locking“, ale i ochranné systémy</w:t>
      </w:r>
      <w:r w:rsidR="00DF33E4">
        <w:t>,</w:t>
      </w:r>
      <w:r w:rsidRPr="006528E4">
        <w:t xml:space="preserve"> jako</w:t>
      </w:r>
      <w:r w:rsidR="00B11AD1">
        <w:t xml:space="preserve"> </w:t>
      </w:r>
      <w:r w:rsidR="00B11AD1" w:rsidRPr="006528E4">
        <w:t>už zmíněn</w:t>
      </w:r>
      <w:r w:rsidR="00B11AD1">
        <w:t>é</w:t>
      </w:r>
      <w:r w:rsidRPr="006528E4">
        <w:t xml:space="preserve"> Next-Generation Firewally a IPS. Dále se využívají i Webové Firewally (WAF) nebo API brány na ochranu API koncových zařízení před zneužitím nebo nadměrným zatěžováním.</w:t>
      </w:r>
    </w:p>
    <w:p w14:paraId="0A983F83" w14:textId="0F596E77" w:rsidR="006528E4" w:rsidRPr="006528E4" w:rsidRDefault="00DF33E4" w:rsidP="006528E4">
      <w:pPr>
        <w:pStyle w:val="textprace"/>
      </w:pPr>
      <w:r>
        <w:t>H</w:t>
      </w:r>
      <w:r w:rsidR="006528E4" w:rsidRPr="006528E4">
        <w:t xml:space="preserve">lavní částí bezpečnosti ve firmách </w:t>
      </w:r>
      <w:r>
        <w:t xml:space="preserve">je však určitě </w:t>
      </w:r>
      <w:r w:rsidR="006528E4" w:rsidRPr="006528E4">
        <w:t>i pravidelné školení zaměstnanců, plánování postupů na určité incidenty nebo pravidelné testování penetračními testy.</w:t>
      </w:r>
    </w:p>
    <w:p w14:paraId="4FFB395C" w14:textId="159B708F" w:rsidR="00E52B17" w:rsidRPr="00E52B17" w:rsidRDefault="006528E4" w:rsidP="00A26D9F">
      <w:pPr>
        <w:pStyle w:val="Nadpis1"/>
      </w:pPr>
      <w:bookmarkStart w:id="23" w:name="_Toc193053235"/>
      <w:r>
        <w:lastRenderedPageBreak/>
        <w:t>Simulace DDoS útoků</w:t>
      </w:r>
      <w:bookmarkEnd w:id="23"/>
    </w:p>
    <w:p w14:paraId="17FD9F16" w14:textId="6990BA0A" w:rsidR="00B36E35" w:rsidRDefault="006528E4" w:rsidP="00B36E35">
      <w:pPr>
        <w:pStyle w:val="textprace"/>
      </w:pPr>
      <w:r>
        <w:t>Tato praktická část se zaobírá dopadem DDoS útoků HTTP flood a TCP SYN flood</w:t>
      </w:r>
      <w:r w:rsidR="00B36E35" w:rsidRPr="00B36E35">
        <w:t>.</w:t>
      </w:r>
      <w:r>
        <w:t xml:space="preserve"> Řeší se celkový návrh virtualizovaného prostředí pro simulaci, postup pro zavedení CnC serveru a dalších prvků v celém scénáři, a nakonec jejich chování při probíhajícím útoku.</w:t>
      </w:r>
    </w:p>
    <w:p w14:paraId="48B9C978" w14:textId="69BB1A86" w:rsidR="006528E4" w:rsidRDefault="006528E4" w:rsidP="006528E4">
      <w:pPr>
        <w:pStyle w:val="Nadpis2"/>
      </w:pPr>
      <w:bookmarkStart w:id="24" w:name="_Toc193053236"/>
      <w:r>
        <w:t>Popis virtualizovaného prostředí</w:t>
      </w:r>
      <w:bookmarkEnd w:id="24"/>
    </w:p>
    <w:p w14:paraId="584BD458" w14:textId="77777777" w:rsidR="006528E4" w:rsidRDefault="006528E4" w:rsidP="006528E4">
      <w:pPr>
        <w:pStyle w:val="textprace"/>
        <w:keepNext/>
      </w:pPr>
      <w:r w:rsidRPr="006528E4">
        <w:rPr>
          <w:noProof/>
        </w:rPr>
        <w:drawing>
          <wp:inline distT="0" distB="0" distL="0" distR="0" wp14:anchorId="7B4FEC56" wp14:editId="442A8811">
            <wp:extent cx="4106111" cy="3182587"/>
            <wp:effectExtent l="0" t="0" r="8890" b="0"/>
            <wp:docPr id="618246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055" name=""/>
                    <pic:cNvPicPr/>
                  </pic:nvPicPr>
                  <pic:blipFill>
                    <a:blip r:embed="rId18"/>
                    <a:stretch>
                      <a:fillRect/>
                    </a:stretch>
                  </pic:blipFill>
                  <pic:spPr>
                    <a:xfrm>
                      <a:off x="0" y="0"/>
                      <a:ext cx="4140342" cy="3209119"/>
                    </a:xfrm>
                    <a:prstGeom prst="rect">
                      <a:avLst/>
                    </a:prstGeom>
                  </pic:spPr>
                </pic:pic>
              </a:graphicData>
            </a:graphic>
          </wp:inline>
        </w:drawing>
      </w:r>
    </w:p>
    <w:p w14:paraId="309D8D81" w14:textId="5E6D957D" w:rsidR="006528E4" w:rsidRDefault="006528E4" w:rsidP="006528E4">
      <w:pPr>
        <w:pStyle w:val="Titulek"/>
        <w:jc w:val="both"/>
      </w:pPr>
      <w:bookmarkStart w:id="25" w:name="_Toc192950962"/>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5</w:t>
      </w:r>
      <w:r w:rsidR="00473C96">
        <w:rPr>
          <w:noProof/>
        </w:rPr>
        <w:fldChar w:fldCharType="end"/>
      </w:r>
      <w:r w:rsidR="00CD300B">
        <w:rPr>
          <w:noProof/>
        </w:rPr>
        <w:t>.</w:t>
      </w:r>
      <w:r>
        <w:t xml:space="preserve"> </w:t>
      </w:r>
      <w:r w:rsidRPr="00C57E06">
        <w:t>Topologie praktické části – vlastní zpracování</w:t>
      </w:r>
      <w:bookmarkEnd w:id="25"/>
    </w:p>
    <w:p w14:paraId="2043A715" w14:textId="77777777" w:rsidR="00CD300B" w:rsidRPr="00CD300B" w:rsidRDefault="00CD300B" w:rsidP="00CD300B"/>
    <w:p w14:paraId="77AD91CD" w14:textId="77777777" w:rsidR="00C730D1" w:rsidRDefault="006528E4" w:rsidP="006528E4">
      <w:pPr>
        <w:pStyle w:val="textprace"/>
      </w:pPr>
      <w:r w:rsidRPr="006528E4">
        <w:t>Na Obrázku 5 je celá topologie praktické části i s přiřazenými IP adresami. V tomto zapojení tedy bude komponovat</w:t>
      </w:r>
      <w:r w:rsidR="00C730D1">
        <w:t>:</w:t>
      </w:r>
      <w:r w:rsidRPr="006528E4">
        <w:t xml:space="preserve"> </w:t>
      </w:r>
    </w:p>
    <w:p w14:paraId="6BC7CA1F" w14:textId="77777777" w:rsidR="00C730D1" w:rsidRDefault="006528E4" w:rsidP="00C730D1">
      <w:pPr>
        <w:pStyle w:val="textprace"/>
        <w:numPr>
          <w:ilvl w:val="0"/>
          <w:numId w:val="30"/>
        </w:numPr>
      </w:pPr>
      <w:r w:rsidRPr="006528E4">
        <w:t xml:space="preserve">Útočník, na kterém běží distribuce Kali (dostupná z: </w:t>
      </w:r>
      <w:hyperlink r:id="rId19" w:anchor="kali-virtual-machines" w:history="1">
        <w:r w:rsidR="00CD300B" w:rsidRPr="00EE6286">
          <w:rPr>
            <w:rStyle w:val="Hypertextovodkaz"/>
          </w:rPr>
          <w:t>https://www.kali.org/get-kali/#kali-virtual-machines</w:t>
        </w:r>
      </w:hyperlink>
      <w:r w:rsidRPr="006528E4">
        <w:t xml:space="preserve">), </w:t>
      </w:r>
      <w:r w:rsidR="00C730D1">
        <w:t>ze kterého budou pramenit útoky.</w:t>
      </w:r>
    </w:p>
    <w:p w14:paraId="34C2B6A9" w14:textId="005C2101" w:rsidR="00C730D1" w:rsidRDefault="006528E4" w:rsidP="00C730D1">
      <w:pPr>
        <w:pStyle w:val="textprace"/>
        <w:numPr>
          <w:ilvl w:val="0"/>
          <w:numId w:val="30"/>
        </w:numPr>
      </w:pPr>
      <w:r w:rsidRPr="006528E4">
        <w:t xml:space="preserve">Centralizovaný CnC (Command and Control) server, ke kterému </w:t>
      </w:r>
      <w:r w:rsidR="00C730D1">
        <w:t xml:space="preserve">má </w:t>
      </w:r>
      <w:r w:rsidR="00F3656E" w:rsidRPr="00F3656E">
        <w:t>ú</w:t>
      </w:r>
      <w:r w:rsidR="00C730D1" w:rsidRPr="00F3656E">
        <w:t>točník</w:t>
      </w:r>
      <w:r w:rsidR="00C730D1">
        <w:t xml:space="preserve"> </w:t>
      </w:r>
      <w:r w:rsidRPr="006528E4">
        <w:t>root přístup a ze kterého se b</w:t>
      </w:r>
      <w:r w:rsidR="00C730D1">
        <w:t>udou přeposílat útoky botnetu.</w:t>
      </w:r>
    </w:p>
    <w:p w14:paraId="0671052D" w14:textId="77777777" w:rsidR="00C730D1" w:rsidRDefault="00C730D1" w:rsidP="00C730D1">
      <w:pPr>
        <w:pStyle w:val="textprace"/>
        <w:numPr>
          <w:ilvl w:val="0"/>
          <w:numId w:val="30"/>
        </w:numPr>
      </w:pPr>
      <w:r>
        <w:t>B</w:t>
      </w:r>
      <w:r w:rsidR="006528E4" w:rsidRPr="006528E4">
        <w:t xml:space="preserve">oti, kteří reprezentují infikované zařízení s přístupem na internet a jsou tedy spouštěči škodlivého kódu. </w:t>
      </w:r>
    </w:p>
    <w:p w14:paraId="37A33ADD" w14:textId="77777777" w:rsidR="00C730D1" w:rsidRDefault="006528E4" w:rsidP="00C730D1">
      <w:pPr>
        <w:pStyle w:val="textprace"/>
        <w:numPr>
          <w:ilvl w:val="0"/>
          <w:numId w:val="30"/>
        </w:numPr>
      </w:pPr>
      <w:r w:rsidRPr="006528E4">
        <w:lastRenderedPageBreak/>
        <w:t xml:space="preserve">Tři routery s operačními systémy RouterOS a Ubuntu (dostupný z: </w:t>
      </w:r>
      <w:hyperlink r:id="rId20" w:history="1">
        <w:r w:rsidR="00CD300B" w:rsidRPr="00EE6286">
          <w:rPr>
            <w:rStyle w:val="Hypertextovodkaz"/>
          </w:rPr>
          <w:t>https://mikrotik.com/download</w:t>
        </w:r>
      </w:hyperlink>
      <w:r w:rsidR="00C730D1">
        <w:t>),</w:t>
      </w:r>
      <w:r w:rsidRPr="006528E4">
        <w:t xml:space="preserve"> mají simulovat internet a umožnit load balancing, poku</w:t>
      </w:r>
      <w:r w:rsidR="00C730D1">
        <w:t>d je potřeba.</w:t>
      </w:r>
    </w:p>
    <w:p w14:paraId="69B11200" w14:textId="77777777" w:rsidR="00C730D1" w:rsidRDefault="00C730D1" w:rsidP="00C730D1">
      <w:pPr>
        <w:pStyle w:val="textprace"/>
        <w:numPr>
          <w:ilvl w:val="0"/>
          <w:numId w:val="30"/>
        </w:numPr>
      </w:pPr>
      <w:r>
        <w:t>S</w:t>
      </w:r>
      <w:r w:rsidR="006528E4" w:rsidRPr="006528E4">
        <w:t xml:space="preserve">amotné servery oběti, na kterých běží HTTP služba Apache a DNS služba Bind na překlad adresy z druhého serveru. </w:t>
      </w:r>
    </w:p>
    <w:p w14:paraId="66F40364" w14:textId="3D33B8C8" w:rsidR="00181935" w:rsidRDefault="006528E4" w:rsidP="00C730D1">
      <w:pPr>
        <w:pStyle w:val="textprace"/>
        <w:jc w:val="left"/>
      </w:pPr>
      <w:r w:rsidRPr="006528E4">
        <w:t xml:space="preserve">Jak Boti, tak servery běží převážně také na ubuntu (dostupný z: </w:t>
      </w:r>
      <w:hyperlink r:id="rId21" w:history="1">
        <w:r w:rsidR="00CD300B" w:rsidRPr="00EE6286">
          <w:rPr>
            <w:rStyle w:val="Hypertextovodkaz"/>
          </w:rPr>
          <w:t>https://ubuntu.com/download/server</w:t>
        </w:r>
      </w:hyperlink>
      <w:r w:rsidRPr="006528E4">
        <w:t>).</w:t>
      </w:r>
    </w:p>
    <w:p w14:paraId="745A615B" w14:textId="093F5662" w:rsidR="006528E4" w:rsidRDefault="00181935" w:rsidP="00181935">
      <w:pPr>
        <w:pStyle w:val="Nadpis2"/>
      </w:pPr>
      <w:bookmarkStart w:id="26" w:name="_Toc193053237"/>
      <w:r>
        <w:t>Konfigurace prvků a služeb</w:t>
      </w:r>
      <w:bookmarkEnd w:id="26"/>
    </w:p>
    <w:p w14:paraId="5FAE5398" w14:textId="0984205C" w:rsidR="00181935" w:rsidRPr="00181935" w:rsidRDefault="00181935" w:rsidP="00181935">
      <w:pPr>
        <w:pStyle w:val="textprace"/>
      </w:pPr>
      <w:r w:rsidRPr="00181935">
        <w:t>Vše běží virtualizovaně v programu VirtualBox a komunikace je řešena přes interní sítě</w:t>
      </w:r>
      <w:r w:rsidR="00C730D1">
        <w:t>. K</w:t>
      </w:r>
      <w:r w:rsidRPr="00181935">
        <w:t>omunikace do vzdálených sítí je řešena statickým routingem.</w:t>
      </w:r>
    </w:p>
    <w:p w14:paraId="3DC9C8CF" w14:textId="77777777" w:rsidR="00181935" w:rsidRPr="00181935" w:rsidRDefault="00181935" w:rsidP="00181935">
      <w:pPr>
        <w:pStyle w:val="textprace"/>
      </w:pPr>
      <w:r w:rsidRPr="00181935">
        <w:t>Router R1 s RouterOS má nastavený bridge pro rychlejší konfiguraci a setupování a je spravován pomocí programu WinBox. Na R1 je také nastavená src-nat NAT a DHCP client, což poskytuje komunikaci do internetu pro celou topologii.</w:t>
      </w:r>
    </w:p>
    <w:p w14:paraId="01298ED6" w14:textId="77777777" w:rsidR="00181935" w:rsidRPr="00181935" w:rsidRDefault="00181935" w:rsidP="00181935">
      <w:pPr>
        <w:pStyle w:val="textprace"/>
      </w:pPr>
      <w:r w:rsidRPr="00181935">
        <w:t>Pro R2 a R3 se používá Ubuntu a pro konfiguraci jejich síťových parametrů se používá nástroj nmtui.</w:t>
      </w:r>
    </w:p>
    <w:p w14:paraId="32594EDB" w14:textId="7EA8A406" w:rsidR="00181935" w:rsidRPr="00B5597F" w:rsidRDefault="00181935" w:rsidP="00181935">
      <w:pPr>
        <w:pStyle w:val="textprace"/>
      </w:pPr>
      <w:r w:rsidRPr="00B5597F">
        <w:t>U všech koncových zařízení se rozhraní konfiguroval</w:t>
      </w:r>
      <w:r w:rsidR="00B5597F" w:rsidRPr="00B5597F">
        <w:t>a</w:t>
      </w:r>
      <w:r w:rsidRPr="00B5597F">
        <w:t xml:space="preserve"> za pomocí nástroje nmtui.</w:t>
      </w:r>
    </w:p>
    <w:p w14:paraId="2732FA5B" w14:textId="1A648904" w:rsidR="00181935" w:rsidRPr="00181935" w:rsidRDefault="00181935" w:rsidP="00181935">
      <w:pPr>
        <w:pStyle w:val="textprace"/>
      </w:pPr>
      <w:r w:rsidRPr="00B5597F">
        <w:t xml:space="preserve">Na </w:t>
      </w:r>
      <w:r w:rsidR="00D95D41">
        <w:t xml:space="preserve">Apache </w:t>
      </w:r>
      <w:r w:rsidRPr="00B5597F">
        <w:t>serveru, který poskytuje webovou službu</w:t>
      </w:r>
      <w:r w:rsidR="00973432" w:rsidRPr="00B5597F">
        <w:t>,</w:t>
      </w:r>
      <w:r w:rsidRPr="00B5597F">
        <w:t xml:space="preserve"> stačí nastavit kořenovou složku ve „/etc/apache2/http.conf“ a upravit index.html</w:t>
      </w:r>
      <w:r w:rsidR="00973432" w:rsidRPr="00B5597F">
        <w:t>,</w:t>
      </w:r>
      <w:r w:rsidRPr="00B5597F">
        <w:t xml:space="preserve"> abychom si byli jistí, že se změny vážně propsal</w:t>
      </w:r>
      <w:r w:rsidR="00B5597F" w:rsidRPr="00B5597F">
        <w:t>y</w:t>
      </w:r>
      <w:r w:rsidRPr="00B5597F">
        <w:t>. Nakonec službu můžeme spustit pomocí „sudo /etc/init.d/apache2 start“, nebo „sudo systemctl</w:t>
      </w:r>
      <w:r w:rsidR="00B5597F" w:rsidRPr="00B5597F">
        <w:t xml:space="preserve"> start apache2.service“, </w:t>
      </w:r>
      <w:r w:rsidR="005C6B76" w:rsidRPr="00B5597F">
        <w:t>záleží, jakou</w:t>
      </w:r>
      <w:r w:rsidRPr="00B5597F">
        <w:t xml:space="preserve"> verzi operačního systému máme.</w:t>
      </w:r>
    </w:p>
    <w:p w14:paraId="337A531D" w14:textId="490E8B48" w:rsidR="00181935" w:rsidRDefault="00181935" w:rsidP="00181935">
      <w:pPr>
        <w:pStyle w:val="textprace"/>
      </w:pPr>
      <w:r w:rsidRPr="00181935">
        <w:t>Konfigurace pro DNS server je zprovozněna podle služby bind9, takže hlavní soubory k úpravě jsou ve složce „/etc/bind/“. V „named.conf.options“ stačí změnit</w:t>
      </w:r>
      <w:r w:rsidR="00973432" w:rsidRPr="00B5597F">
        <w:t>,</w:t>
      </w:r>
      <w:r w:rsidRPr="00181935">
        <w:t xml:space="preserve"> na jaké IPv4 adrese budeme poslouchat a povolíme jakýkoliv provoz. V „named.conf.local“ (viz </w:t>
      </w:r>
      <w:r w:rsidR="00601AEF">
        <w:t>Obrázek</w:t>
      </w:r>
      <w:r w:rsidRPr="00181935">
        <w:t xml:space="preserve"> </w:t>
      </w:r>
      <w:r w:rsidR="00601AEF">
        <w:t>6</w:t>
      </w:r>
      <w:r w:rsidRPr="00181935">
        <w:t>) si už rozvrhneme pojmenování naší stránky (na</w:t>
      </w:r>
      <w:r w:rsidR="00C730D1">
        <w:t>př.</w:t>
      </w:r>
      <w:r w:rsidRPr="00181935">
        <w:t xml:space="preserve"> victim.com). P</w:t>
      </w:r>
      <w:r w:rsidR="00B5597F">
        <w:t xml:space="preserve">ak v samotné „named.conf“ </w:t>
      </w:r>
      <w:r w:rsidR="00B5597F" w:rsidRPr="00B5597F">
        <w:t>ověříme</w:t>
      </w:r>
      <w:r w:rsidRPr="00181935">
        <w:t>, že oba soubory jsou zahrnuty.</w:t>
      </w:r>
    </w:p>
    <w:p w14:paraId="01112FEA" w14:textId="77777777" w:rsidR="00C1199D" w:rsidRDefault="00181935" w:rsidP="00C1199D">
      <w:pPr>
        <w:pStyle w:val="textprace"/>
        <w:keepNext/>
      </w:pPr>
      <w:r w:rsidRPr="00181935">
        <w:rPr>
          <w:noProof/>
        </w:rPr>
        <w:lastRenderedPageBreak/>
        <w:drawing>
          <wp:inline distT="0" distB="0" distL="0" distR="0" wp14:anchorId="6CBA7F5B" wp14:editId="49B4B58E">
            <wp:extent cx="3271651" cy="1148643"/>
            <wp:effectExtent l="0" t="0" r="5080" b="0"/>
            <wp:docPr id="2096685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85207" name=""/>
                    <pic:cNvPicPr/>
                  </pic:nvPicPr>
                  <pic:blipFill>
                    <a:blip r:embed="rId22"/>
                    <a:stretch>
                      <a:fillRect/>
                    </a:stretch>
                  </pic:blipFill>
                  <pic:spPr>
                    <a:xfrm>
                      <a:off x="0" y="0"/>
                      <a:ext cx="3289248" cy="1154821"/>
                    </a:xfrm>
                    <a:prstGeom prst="rect">
                      <a:avLst/>
                    </a:prstGeom>
                  </pic:spPr>
                </pic:pic>
              </a:graphicData>
            </a:graphic>
          </wp:inline>
        </w:drawing>
      </w:r>
    </w:p>
    <w:p w14:paraId="46B4462B" w14:textId="57884038" w:rsidR="00181935" w:rsidRDefault="00C1199D" w:rsidP="00C1199D">
      <w:pPr>
        <w:pStyle w:val="Titulek"/>
        <w:jc w:val="both"/>
      </w:pPr>
      <w:bookmarkStart w:id="27" w:name="_Toc192950963"/>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6</w:t>
      </w:r>
      <w:r w:rsidR="00473C96">
        <w:rPr>
          <w:noProof/>
        </w:rPr>
        <w:fldChar w:fldCharType="end"/>
      </w:r>
      <w:r w:rsidR="00480DC1">
        <w:rPr>
          <w:noProof/>
        </w:rPr>
        <w:t>.</w:t>
      </w:r>
      <w:r>
        <w:t xml:space="preserve"> </w:t>
      </w:r>
      <w:r w:rsidRPr="005C2D4F">
        <w:t>Obsah named.conf.local</w:t>
      </w:r>
      <w:bookmarkEnd w:id="27"/>
    </w:p>
    <w:p w14:paraId="211495F0" w14:textId="77777777" w:rsidR="00480DC1" w:rsidRPr="00480DC1" w:rsidRDefault="00480DC1" w:rsidP="00480DC1"/>
    <w:p w14:paraId="2E953D6E" w14:textId="11C71FF4" w:rsidR="00181935" w:rsidRPr="00181935" w:rsidRDefault="00181935" w:rsidP="00181935">
      <w:pPr>
        <w:pStyle w:val="textprace"/>
      </w:pPr>
      <w:r w:rsidRPr="00181935">
        <w:t>Pak už stačí vytvořit a nastavit forward zónu „db.victim.com“ a reverse zónu „db.1.16.176.in-addr.arp</w:t>
      </w:r>
      <w:r w:rsidR="00022D38">
        <w:t xml:space="preserve">a“. Pro rychlejší tvorbu </w:t>
      </w:r>
      <w:r w:rsidR="00C730D1">
        <w:t>lze</w:t>
      </w:r>
      <w:r w:rsidRPr="00181935">
        <w:t xml:space="preserve"> využít i stránky jako yoyo.org na generování SOA a NS záznamu. Konečná konfigurace našich zón bude vypadat tedy takto – </w:t>
      </w:r>
      <w:r w:rsidR="00601AEF">
        <w:t>Obrá</w:t>
      </w:r>
      <w:r w:rsidR="00480DC1">
        <w:t>z</w:t>
      </w:r>
      <w:r w:rsidR="00601AEF">
        <w:t>ky</w:t>
      </w:r>
      <w:r w:rsidRPr="00181935">
        <w:t xml:space="preserve"> </w:t>
      </w:r>
      <w:r w:rsidR="00601AEF">
        <w:t>7</w:t>
      </w:r>
      <w:r w:rsidRPr="00181935">
        <w:t xml:space="preserve"> a </w:t>
      </w:r>
      <w:r w:rsidR="00601AEF">
        <w:t>8</w:t>
      </w:r>
      <w:r w:rsidRPr="00181935">
        <w:t>.</w:t>
      </w:r>
    </w:p>
    <w:p w14:paraId="6FFC209F" w14:textId="77777777" w:rsidR="00C1199D" w:rsidRDefault="00181935" w:rsidP="00C1199D">
      <w:pPr>
        <w:pStyle w:val="textprace"/>
        <w:keepNext/>
      </w:pPr>
      <w:r w:rsidRPr="00181935">
        <w:rPr>
          <w:noProof/>
        </w:rPr>
        <w:drawing>
          <wp:inline distT="0" distB="0" distL="0" distR="0" wp14:anchorId="31378F6B" wp14:editId="3B85D45D">
            <wp:extent cx="3949065" cy="1884149"/>
            <wp:effectExtent l="0" t="0" r="0" b="1905"/>
            <wp:docPr id="223379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22" name=""/>
                    <pic:cNvPicPr/>
                  </pic:nvPicPr>
                  <pic:blipFill>
                    <a:blip r:embed="rId23"/>
                    <a:stretch>
                      <a:fillRect/>
                    </a:stretch>
                  </pic:blipFill>
                  <pic:spPr>
                    <a:xfrm>
                      <a:off x="0" y="0"/>
                      <a:ext cx="3988517" cy="1902972"/>
                    </a:xfrm>
                    <a:prstGeom prst="rect">
                      <a:avLst/>
                    </a:prstGeom>
                  </pic:spPr>
                </pic:pic>
              </a:graphicData>
            </a:graphic>
          </wp:inline>
        </w:drawing>
      </w:r>
    </w:p>
    <w:p w14:paraId="6F12A8E4" w14:textId="0D56721F" w:rsidR="00181935" w:rsidRDefault="00C1199D" w:rsidP="00C1199D">
      <w:pPr>
        <w:pStyle w:val="Titulek"/>
        <w:jc w:val="both"/>
      </w:pPr>
      <w:bookmarkStart w:id="28" w:name="_Toc192950964"/>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7</w:t>
      </w:r>
      <w:r w:rsidR="00473C96">
        <w:rPr>
          <w:noProof/>
        </w:rPr>
        <w:fldChar w:fldCharType="end"/>
      </w:r>
      <w:r w:rsidR="00480DC1">
        <w:rPr>
          <w:noProof/>
        </w:rPr>
        <w:t>.</w:t>
      </w:r>
      <w:r>
        <w:t xml:space="preserve"> </w:t>
      </w:r>
      <w:r w:rsidRPr="002D29AC">
        <w:t>Obsah db.victim.com</w:t>
      </w:r>
      <w:bookmarkEnd w:id="28"/>
    </w:p>
    <w:p w14:paraId="4BE7EF25" w14:textId="77777777" w:rsidR="00C1199D" w:rsidRDefault="00181935" w:rsidP="00C1199D">
      <w:pPr>
        <w:pStyle w:val="textprace"/>
        <w:keepNext/>
      </w:pPr>
      <w:r w:rsidRPr="00181935">
        <w:rPr>
          <w:noProof/>
        </w:rPr>
        <w:drawing>
          <wp:inline distT="0" distB="0" distL="0" distR="0" wp14:anchorId="2725253C" wp14:editId="571246E9">
            <wp:extent cx="3949120" cy="1897812"/>
            <wp:effectExtent l="0" t="0" r="0" b="7620"/>
            <wp:docPr id="5987185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8587" name=""/>
                    <pic:cNvPicPr/>
                  </pic:nvPicPr>
                  <pic:blipFill>
                    <a:blip r:embed="rId24"/>
                    <a:stretch>
                      <a:fillRect/>
                    </a:stretch>
                  </pic:blipFill>
                  <pic:spPr>
                    <a:xfrm>
                      <a:off x="0" y="0"/>
                      <a:ext cx="3972057" cy="1908835"/>
                    </a:xfrm>
                    <a:prstGeom prst="rect">
                      <a:avLst/>
                    </a:prstGeom>
                  </pic:spPr>
                </pic:pic>
              </a:graphicData>
            </a:graphic>
          </wp:inline>
        </w:drawing>
      </w:r>
    </w:p>
    <w:p w14:paraId="22F26116" w14:textId="4864BACB" w:rsidR="00181935" w:rsidRDefault="00C1199D" w:rsidP="00C1199D">
      <w:pPr>
        <w:pStyle w:val="Titulek"/>
        <w:jc w:val="both"/>
      </w:pPr>
      <w:bookmarkStart w:id="29" w:name="_Toc192950965"/>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8</w:t>
      </w:r>
      <w:r w:rsidR="00473C96">
        <w:rPr>
          <w:noProof/>
        </w:rPr>
        <w:fldChar w:fldCharType="end"/>
      </w:r>
      <w:r w:rsidR="00480DC1">
        <w:rPr>
          <w:noProof/>
        </w:rPr>
        <w:t>.</w:t>
      </w:r>
      <w:r>
        <w:t xml:space="preserve"> </w:t>
      </w:r>
      <w:r w:rsidRPr="00200205">
        <w:t>Obsah db.1.16.176.in-addr.arpa</w:t>
      </w:r>
      <w:bookmarkEnd w:id="29"/>
    </w:p>
    <w:p w14:paraId="3D7B1E3E" w14:textId="64941835" w:rsidR="00181935" w:rsidRDefault="00C730D1" w:rsidP="00181935">
      <w:pPr>
        <w:pStyle w:val="textprace"/>
      </w:pPr>
      <w:r>
        <w:t>Pokud</w:t>
      </w:r>
      <w:r w:rsidR="00181935" w:rsidRPr="00181935">
        <w:t xml:space="preserve"> je firewall aktivní</w:t>
      </w:r>
      <w:r w:rsidR="00973432" w:rsidRPr="00022D38">
        <w:t>,</w:t>
      </w:r>
      <w:r w:rsidR="00181935" w:rsidRPr="00181935">
        <w:t xml:space="preserve"> tak službu dns přidáme s „firewall-cmd --permanent --add-service=dns“ a nakonec službu zapneme s „sudo /etc/init.d/named start“, nebo „sudo systemctl start named“.</w:t>
      </w:r>
    </w:p>
    <w:p w14:paraId="6CE22797" w14:textId="05449ACD" w:rsidR="00181935" w:rsidRDefault="00181935" w:rsidP="00181935">
      <w:pPr>
        <w:pStyle w:val="Nadpis2"/>
      </w:pPr>
      <w:bookmarkStart w:id="30" w:name="_Toc193053238"/>
      <w:r>
        <w:lastRenderedPageBreak/>
        <w:t>Příprava scénářů</w:t>
      </w:r>
      <w:bookmarkEnd w:id="30"/>
    </w:p>
    <w:p w14:paraId="78B78D14" w14:textId="35A98139" w:rsidR="00181935" w:rsidRDefault="00181935" w:rsidP="00181935">
      <w:pPr>
        <w:pStyle w:val="Nadpis3"/>
      </w:pPr>
      <w:bookmarkStart w:id="31" w:name="_Toc193053239"/>
      <w:r>
        <w:t>Útočník – CnC</w:t>
      </w:r>
      <w:bookmarkEnd w:id="31"/>
    </w:p>
    <w:p w14:paraId="530C8AD1" w14:textId="77777777" w:rsidR="00181935" w:rsidRPr="00181935" w:rsidRDefault="00181935" w:rsidP="00181935">
      <w:pPr>
        <w:pStyle w:val="textprace"/>
      </w:pPr>
      <w:r w:rsidRPr="00181935">
        <w:t>Ze zařízení útočníka se budeme připojovat na CnC server pomocí bind shell, za cílem stáhnout potřebný payload a spustit script, který řekne všem zaznamenaným botům, že si mají stáhnout payload a spustit ho.</w:t>
      </w:r>
    </w:p>
    <w:p w14:paraId="2118ABCE" w14:textId="3EDE7475" w:rsidR="00181935" w:rsidRDefault="00181935" w:rsidP="00181935">
      <w:pPr>
        <w:pStyle w:val="textprace"/>
      </w:pPr>
      <w:r w:rsidRPr="00181935">
        <w:t>Pro tento účel nám postačí one-liner bind shell script (například z PayloadsAllTheThings) nastavit jako „</w:t>
      </w:r>
      <w:r w:rsidR="00C730D1">
        <w:t>&lt;jméno&gt;</w:t>
      </w:r>
      <w:r w:rsidRPr="00181935">
        <w:t>.service” na CnC serveru, aby se spouštěl vždy při startu zařízení.</w:t>
      </w:r>
    </w:p>
    <w:p w14:paraId="0231A618" w14:textId="77777777" w:rsidR="00C1199D" w:rsidRDefault="00181935" w:rsidP="00C1199D">
      <w:pPr>
        <w:pStyle w:val="textprace"/>
        <w:keepNext/>
      </w:pPr>
      <w:r w:rsidRPr="00C1199D">
        <w:rPr>
          <w:noProof/>
        </w:rPr>
        <w:drawing>
          <wp:inline distT="0" distB="0" distL="0" distR="0" wp14:anchorId="7718FBA0" wp14:editId="147A1D91">
            <wp:extent cx="5115257" cy="146649"/>
            <wp:effectExtent l="0" t="0" r="0" b="6350"/>
            <wp:docPr id="1663653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067" name=""/>
                    <pic:cNvPicPr/>
                  </pic:nvPicPr>
                  <pic:blipFill>
                    <a:blip r:embed="rId25"/>
                    <a:stretch>
                      <a:fillRect/>
                    </a:stretch>
                  </pic:blipFill>
                  <pic:spPr>
                    <a:xfrm>
                      <a:off x="0" y="0"/>
                      <a:ext cx="5976813" cy="171349"/>
                    </a:xfrm>
                    <a:prstGeom prst="rect">
                      <a:avLst/>
                    </a:prstGeom>
                  </pic:spPr>
                </pic:pic>
              </a:graphicData>
            </a:graphic>
          </wp:inline>
        </w:drawing>
      </w:r>
    </w:p>
    <w:p w14:paraId="60972975" w14:textId="5B5EEC0A" w:rsidR="00C1199D" w:rsidRDefault="00C1199D" w:rsidP="00C1199D">
      <w:pPr>
        <w:pStyle w:val="Titulek"/>
        <w:jc w:val="both"/>
      </w:pPr>
      <w:bookmarkStart w:id="32" w:name="_Toc192950966"/>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9</w:t>
      </w:r>
      <w:r w:rsidR="00473C96">
        <w:rPr>
          <w:noProof/>
        </w:rPr>
        <w:fldChar w:fldCharType="end"/>
      </w:r>
      <w:r w:rsidR="00480DC1">
        <w:rPr>
          <w:noProof/>
        </w:rPr>
        <w:t>.</w:t>
      </w:r>
      <w:r>
        <w:t xml:space="preserve"> </w:t>
      </w:r>
      <w:r w:rsidRPr="008C160E">
        <w:t>Bind shell script</w:t>
      </w:r>
      <w:bookmarkEnd w:id="32"/>
    </w:p>
    <w:p w14:paraId="639223DB" w14:textId="77777777" w:rsidR="00480DC1" w:rsidRPr="00480DC1" w:rsidRDefault="00480DC1" w:rsidP="00480DC1"/>
    <w:p w14:paraId="136292C8" w14:textId="5B943A8D" w:rsidR="00181935" w:rsidRDefault="00181935" w:rsidP="00181935">
      <w:pPr>
        <w:pStyle w:val="textprace"/>
      </w:pPr>
      <w:r>
        <w:t>Vytvořit a rovnou editovat service můžeme za pomocí „sudo systemctl --force --full edit &lt;jméno&gt;.service“.</w:t>
      </w:r>
    </w:p>
    <w:p w14:paraId="65C9E7EE" w14:textId="77777777" w:rsidR="00C1199D" w:rsidRDefault="00181935" w:rsidP="00C1199D">
      <w:pPr>
        <w:pStyle w:val="textprace"/>
        <w:keepNext/>
      </w:pPr>
      <w:r w:rsidRPr="00181935">
        <w:rPr>
          <w:noProof/>
        </w:rPr>
        <w:drawing>
          <wp:inline distT="0" distB="0" distL="0" distR="0" wp14:anchorId="75A57F91" wp14:editId="691BE166">
            <wp:extent cx="2613547" cy="1222218"/>
            <wp:effectExtent l="0" t="0" r="0" b="0"/>
            <wp:docPr id="21342900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0088" name=""/>
                    <pic:cNvPicPr/>
                  </pic:nvPicPr>
                  <pic:blipFill>
                    <a:blip r:embed="rId26"/>
                    <a:stretch>
                      <a:fillRect/>
                    </a:stretch>
                  </pic:blipFill>
                  <pic:spPr>
                    <a:xfrm>
                      <a:off x="0" y="0"/>
                      <a:ext cx="2630314" cy="1230059"/>
                    </a:xfrm>
                    <a:prstGeom prst="rect">
                      <a:avLst/>
                    </a:prstGeom>
                  </pic:spPr>
                </pic:pic>
              </a:graphicData>
            </a:graphic>
          </wp:inline>
        </w:drawing>
      </w:r>
    </w:p>
    <w:p w14:paraId="56BB044B" w14:textId="78767BCC" w:rsidR="00181935" w:rsidRDefault="00C1199D" w:rsidP="00C1199D">
      <w:pPr>
        <w:pStyle w:val="Titulek"/>
        <w:jc w:val="both"/>
      </w:pPr>
      <w:bookmarkStart w:id="33" w:name="_Toc192950967"/>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10</w:t>
      </w:r>
      <w:r w:rsidR="00473C96">
        <w:rPr>
          <w:noProof/>
        </w:rPr>
        <w:fldChar w:fldCharType="end"/>
      </w:r>
      <w:r w:rsidR="00480DC1">
        <w:rPr>
          <w:noProof/>
        </w:rPr>
        <w:t>.</w:t>
      </w:r>
      <w:r>
        <w:t xml:space="preserve"> </w:t>
      </w:r>
      <w:r w:rsidRPr="00343D17">
        <w:t>Obsah bind.service</w:t>
      </w:r>
      <w:bookmarkEnd w:id="33"/>
    </w:p>
    <w:p w14:paraId="747828E2" w14:textId="77777777" w:rsidR="00480DC1" w:rsidRPr="00480DC1" w:rsidRDefault="00480DC1" w:rsidP="00480DC1"/>
    <w:p w14:paraId="2357A1E1" w14:textId="245A338E" w:rsidR="00181935" w:rsidRPr="00181935" w:rsidRDefault="00181935" w:rsidP="00181935">
      <w:pPr>
        <w:pStyle w:val="textprace"/>
      </w:pPr>
      <w:r w:rsidRPr="00181935">
        <w:t xml:space="preserve">Hlavní parametry v bind.service </w:t>
      </w:r>
      <w:r w:rsidR="00C730D1">
        <w:t>jsou tedy</w:t>
      </w:r>
      <w:r w:rsidRPr="00181935">
        <w:t xml:space="preserve"> doba spuštění a umístění souboru pro spuštění. Čas </w:t>
      </w:r>
      <w:r w:rsidR="00061D71">
        <w:t xml:space="preserve">spuštění </w:t>
      </w:r>
      <w:r w:rsidRPr="00181935">
        <w:t xml:space="preserve">nám udává </w:t>
      </w:r>
      <w:r>
        <w:t>„</w:t>
      </w:r>
      <w:r w:rsidRPr="00181935">
        <w:t>WantedBy=multi-user.target</w:t>
      </w:r>
      <w:r>
        <w:t>“</w:t>
      </w:r>
      <w:r w:rsidRPr="00181935">
        <w:t>, který se spustí na runlevelu 2,3,4 (</w:t>
      </w:r>
      <w:r w:rsidR="00C730D1">
        <w:t>tedy při spuštění zařízení). D</w:t>
      </w:r>
      <w:r w:rsidRPr="00181935">
        <w:t>o ExecStart dáme celý command s absolutní cestou ke scriptu.</w:t>
      </w:r>
    </w:p>
    <w:p w14:paraId="787DABBB" w14:textId="447BBBB4" w:rsidR="00181935" w:rsidRDefault="00181935" w:rsidP="00181935">
      <w:pPr>
        <w:pStyle w:val="textprace"/>
      </w:pPr>
      <w:r w:rsidRPr="00181935">
        <w:t>Na závěr musíme povolit</w:t>
      </w:r>
      <w:r w:rsidR="00FE40D3">
        <w:t xml:space="preserve"> (enable) náš vytvořený service</w:t>
      </w:r>
      <w:r w:rsidRPr="00181935">
        <w:t xml:space="preserve"> a pomocí status se ujistit, že je spuštěn. Zpětné připojení na bind shell jde pomocí nc příkazu na IP adresu CnC serveru a portu</w:t>
      </w:r>
      <w:r w:rsidR="00FE40D3">
        <w:t>,</w:t>
      </w:r>
      <w:r w:rsidRPr="00181935">
        <w:t xml:space="preserve"> na kterém poslouchá.</w:t>
      </w:r>
    </w:p>
    <w:p w14:paraId="385FB274" w14:textId="38F33AC2" w:rsidR="00181935" w:rsidRPr="00181935" w:rsidRDefault="00181935" w:rsidP="00181935">
      <w:pPr>
        <w:pStyle w:val="Nadpis3"/>
      </w:pPr>
      <w:bookmarkStart w:id="34" w:name="_Toc193053240"/>
      <w:r>
        <w:t>CnC – Botnet</w:t>
      </w:r>
      <w:bookmarkEnd w:id="34"/>
    </w:p>
    <w:p w14:paraId="5D7BA909" w14:textId="068CBDA2" w:rsidR="00181935" w:rsidRDefault="00181935" w:rsidP="00181935">
      <w:pPr>
        <w:pStyle w:val="textprace"/>
      </w:pPr>
      <w:r w:rsidRPr="00181935">
        <w:t xml:space="preserve">Další script (viz </w:t>
      </w:r>
      <w:r w:rsidR="00601AEF">
        <w:t>Obrázek</w:t>
      </w:r>
      <w:r w:rsidRPr="00181935">
        <w:t xml:space="preserve"> </w:t>
      </w:r>
      <w:r w:rsidR="00601AEF">
        <w:t>11</w:t>
      </w:r>
      <w:r w:rsidRPr="00181935">
        <w:t>), který chceme, aby běžel neustále od začátku spuštění</w:t>
      </w:r>
      <w:r w:rsidR="00FE40D3">
        <w:t>,</w:t>
      </w:r>
      <w:r w:rsidRPr="00181935">
        <w:t xml:space="preserve"> je ten, který nám bude logovat IP adresy botnetu a posílat payload zpět. Logování IP adres využijeme hlavně</w:t>
      </w:r>
      <w:r w:rsidR="00FE40D3">
        <w:t>,</w:t>
      </w:r>
      <w:r w:rsidRPr="00181935">
        <w:t xml:space="preserve"> když útočník chce, aby všechny zaznamenaní boti začali útočit navzájem.</w:t>
      </w:r>
    </w:p>
    <w:p w14:paraId="3DDC83F2" w14:textId="77777777" w:rsidR="00C1199D" w:rsidRDefault="00181935" w:rsidP="00C1199D">
      <w:pPr>
        <w:pStyle w:val="textprace"/>
        <w:keepNext/>
      </w:pPr>
      <w:r w:rsidRPr="00181935">
        <w:rPr>
          <w:noProof/>
        </w:rPr>
        <w:lastRenderedPageBreak/>
        <w:drawing>
          <wp:inline distT="0" distB="0" distL="0" distR="0" wp14:anchorId="454C4448" wp14:editId="78D3FBF4">
            <wp:extent cx="5579745" cy="4285422"/>
            <wp:effectExtent l="0" t="0" r="1905" b="1270"/>
            <wp:docPr id="1383061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1450" name=""/>
                    <pic:cNvPicPr/>
                  </pic:nvPicPr>
                  <pic:blipFill>
                    <a:blip r:embed="rId27"/>
                    <a:stretch>
                      <a:fillRect/>
                    </a:stretch>
                  </pic:blipFill>
                  <pic:spPr>
                    <a:xfrm>
                      <a:off x="0" y="0"/>
                      <a:ext cx="5579745" cy="4285422"/>
                    </a:xfrm>
                    <a:prstGeom prst="rect">
                      <a:avLst/>
                    </a:prstGeom>
                  </pic:spPr>
                </pic:pic>
              </a:graphicData>
            </a:graphic>
          </wp:inline>
        </w:drawing>
      </w:r>
    </w:p>
    <w:p w14:paraId="773CE1E1" w14:textId="40C555F8" w:rsidR="00181935" w:rsidRDefault="00C1199D" w:rsidP="00C1199D">
      <w:pPr>
        <w:pStyle w:val="Titulek"/>
        <w:jc w:val="both"/>
      </w:pPr>
      <w:bookmarkStart w:id="35" w:name="_Toc192950968"/>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11</w:t>
      </w:r>
      <w:r w:rsidR="00473C96">
        <w:rPr>
          <w:noProof/>
        </w:rPr>
        <w:fldChar w:fldCharType="end"/>
      </w:r>
      <w:r w:rsidR="00480DC1">
        <w:rPr>
          <w:noProof/>
        </w:rPr>
        <w:t>.</w:t>
      </w:r>
      <w:r>
        <w:t xml:space="preserve"> </w:t>
      </w:r>
      <w:r w:rsidRPr="009D5826">
        <w:t>Hlavní script na CnC serveru</w:t>
      </w:r>
      <w:bookmarkEnd w:id="35"/>
    </w:p>
    <w:p w14:paraId="6D7FEC46" w14:textId="77777777" w:rsidR="00480DC1" w:rsidRPr="00480DC1" w:rsidRDefault="00480DC1" w:rsidP="00480DC1"/>
    <w:p w14:paraId="12AE5A29" w14:textId="0D89FE79" w:rsidR="00181935" w:rsidRDefault="00181935" w:rsidP="00181935">
      <w:pPr>
        <w:pStyle w:val="textprace"/>
      </w:pPr>
      <w:r w:rsidRPr="00181935">
        <w:t>Pro posílání paketů se využívá balíček scapy. Ce</w:t>
      </w:r>
      <w:r w:rsidR="00022D38">
        <w:t>lý script ověří, jestli je pa</w:t>
      </w:r>
      <w:r w:rsidRPr="00181935">
        <w:t xml:space="preserve">ket </w:t>
      </w:r>
      <w:r w:rsidR="00022D38">
        <w:t>kompletní</w:t>
      </w:r>
      <w:r w:rsidRPr="00181935">
        <w:t xml:space="preserve"> a porovná cílový port s </w:t>
      </w:r>
      <w:r w:rsidR="00022D38" w:rsidRPr="00181935">
        <w:t>tím, na</w:t>
      </w:r>
      <w:r w:rsidRPr="00181935">
        <w:t xml:space="preserve"> kterém poslouchá. </w:t>
      </w:r>
      <w:r w:rsidRPr="00022D38">
        <w:t>Pokud</w:t>
      </w:r>
      <w:r w:rsidR="00022D38">
        <w:t xml:space="preserve"> je paket typu GET, tak</w:t>
      </w:r>
      <w:r w:rsidRPr="00181935">
        <w:t xml:space="preserve"> zaznamená</w:t>
      </w:r>
      <w:r w:rsidR="00022D38">
        <w:t xml:space="preserve"> jeho IP adresu do .log souboru</w:t>
      </w:r>
      <w:r w:rsidRPr="00181935">
        <w:t xml:space="preserve">. </w:t>
      </w:r>
      <w:r w:rsidR="00022D38">
        <w:t xml:space="preserve">Načte payload soubor a </w:t>
      </w:r>
      <w:r w:rsidRPr="00181935">
        <w:t>na st</w:t>
      </w:r>
      <w:r w:rsidR="00022D38">
        <w:t>ejnou IP adresu a port pošle pa</w:t>
      </w:r>
      <w:r w:rsidRPr="00181935">
        <w:t>ket, ve kterém je obsažen náš škodlivý kód. T</w:t>
      </w:r>
      <w:r w:rsidR="00022D38">
        <w:t>ento script běží neustále (</w:t>
      </w:r>
      <w:r w:rsidRPr="00181935">
        <w:t xml:space="preserve">běží jako .service (viz </w:t>
      </w:r>
      <w:r w:rsidR="00601AEF">
        <w:t>Obrázek</w:t>
      </w:r>
      <w:r w:rsidRPr="00181935">
        <w:t xml:space="preserve"> </w:t>
      </w:r>
      <w:r w:rsidR="00601AEF">
        <w:t>12</w:t>
      </w:r>
      <w:r w:rsidRPr="00181935">
        <w:t>)) a vlastně slouží jako „odchytáváč“ žádostí z botnetu.</w:t>
      </w:r>
    </w:p>
    <w:p w14:paraId="73B4DB0F" w14:textId="77777777" w:rsidR="00C1199D" w:rsidRDefault="00181935" w:rsidP="00C1199D">
      <w:pPr>
        <w:pStyle w:val="textprace"/>
        <w:keepNext/>
      </w:pPr>
      <w:r w:rsidRPr="00181935">
        <w:rPr>
          <w:noProof/>
        </w:rPr>
        <w:drawing>
          <wp:inline distT="0" distB="0" distL="0" distR="0" wp14:anchorId="66AA1281" wp14:editId="2594D434">
            <wp:extent cx="3191773" cy="1238967"/>
            <wp:effectExtent l="0" t="0" r="8890" b="0"/>
            <wp:docPr id="19270888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8862" name=""/>
                    <pic:cNvPicPr/>
                  </pic:nvPicPr>
                  <pic:blipFill>
                    <a:blip r:embed="rId28"/>
                    <a:stretch>
                      <a:fillRect/>
                    </a:stretch>
                  </pic:blipFill>
                  <pic:spPr>
                    <a:xfrm>
                      <a:off x="0" y="0"/>
                      <a:ext cx="3203366" cy="1243467"/>
                    </a:xfrm>
                    <a:prstGeom prst="rect">
                      <a:avLst/>
                    </a:prstGeom>
                  </pic:spPr>
                </pic:pic>
              </a:graphicData>
            </a:graphic>
          </wp:inline>
        </w:drawing>
      </w:r>
    </w:p>
    <w:p w14:paraId="03FE3062" w14:textId="6B8948CF" w:rsidR="00181935" w:rsidRDefault="00C1199D" w:rsidP="00C1199D">
      <w:pPr>
        <w:pStyle w:val="Titulek"/>
        <w:jc w:val="both"/>
      </w:pPr>
      <w:bookmarkStart w:id="36" w:name="_Toc192950969"/>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12</w:t>
      </w:r>
      <w:r w:rsidR="00473C96">
        <w:rPr>
          <w:noProof/>
        </w:rPr>
        <w:fldChar w:fldCharType="end"/>
      </w:r>
      <w:r w:rsidR="00480DC1">
        <w:rPr>
          <w:noProof/>
        </w:rPr>
        <w:t>.</w:t>
      </w:r>
      <w:r>
        <w:t xml:space="preserve"> </w:t>
      </w:r>
      <w:r w:rsidRPr="000631D3">
        <w:t>Service hlavního scriptu na CnC serveru</w:t>
      </w:r>
      <w:bookmarkEnd w:id="36"/>
    </w:p>
    <w:p w14:paraId="5F9829D2" w14:textId="77777777" w:rsidR="00480DC1" w:rsidRPr="00480DC1" w:rsidRDefault="00480DC1" w:rsidP="00480DC1"/>
    <w:p w14:paraId="4B169A5E" w14:textId="01FE7297" w:rsidR="00181935" w:rsidRDefault="00181935" w:rsidP="00181935">
      <w:pPr>
        <w:pStyle w:val="textprace"/>
      </w:pPr>
      <w:r>
        <w:t>Poslední script, který je uložen na CnC serveru</w:t>
      </w:r>
      <w:r w:rsidR="00FE40D3">
        <w:t>,</w:t>
      </w:r>
      <w:r>
        <w:t xml:space="preserve"> je manuální „ping“ botnetu (viz </w:t>
      </w:r>
      <w:r w:rsidR="00601AEF">
        <w:t>Obrázek</w:t>
      </w:r>
      <w:r>
        <w:t xml:space="preserve"> </w:t>
      </w:r>
      <w:r w:rsidR="00601AEF">
        <w:t>13</w:t>
      </w:r>
      <w:r>
        <w:t>)</w:t>
      </w:r>
      <w:r w:rsidR="00FE40D3">
        <w:t>,</w:t>
      </w:r>
      <w:r>
        <w:t xml:space="preserve"> neboli našich zaznamenaných IP adres. Script projede každou adresu v našem .log </w:t>
      </w:r>
      <w:r>
        <w:lastRenderedPageBreak/>
        <w:t>souboru a pro každou vytvoří specifický packet s kódem, který pak pošle. Tím útočník může manuálně začít globální útok, který jde lehce škálovat.</w:t>
      </w:r>
    </w:p>
    <w:p w14:paraId="15B7AEB4" w14:textId="77777777" w:rsidR="00C1199D" w:rsidRDefault="00A445A9" w:rsidP="00C1199D">
      <w:pPr>
        <w:pStyle w:val="textprace"/>
        <w:keepNext/>
      </w:pPr>
      <w:r w:rsidRPr="00A445A9">
        <w:rPr>
          <w:noProof/>
        </w:rPr>
        <w:drawing>
          <wp:inline distT="0" distB="0" distL="0" distR="0" wp14:anchorId="63DAD939" wp14:editId="5DCC4D40">
            <wp:extent cx="4838131" cy="2705280"/>
            <wp:effectExtent l="0" t="0" r="635" b="0"/>
            <wp:docPr id="678476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624" name=""/>
                    <pic:cNvPicPr/>
                  </pic:nvPicPr>
                  <pic:blipFill>
                    <a:blip r:embed="rId29"/>
                    <a:stretch>
                      <a:fillRect/>
                    </a:stretch>
                  </pic:blipFill>
                  <pic:spPr>
                    <a:xfrm>
                      <a:off x="0" y="0"/>
                      <a:ext cx="4854762" cy="2714580"/>
                    </a:xfrm>
                    <a:prstGeom prst="rect">
                      <a:avLst/>
                    </a:prstGeom>
                  </pic:spPr>
                </pic:pic>
              </a:graphicData>
            </a:graphic>
          </wp:inline>
        </w:drawing>
      </w:r>
    </w:p>
    <w:p w14:paraId="747B0353" w14:textId="4E2C9FE2" w:rsidR="00A445A9" w:rsidRDefault="00C1199D" w:rsidP="00C1199D">
      <w:pPr>
        <w:pStyle w:val="Titulek"/>
        <w:jc w:val="both"/>
      </w:pPr>
      <w:bookmarkStart w:id="37" w:name="_Toc192950970"/>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13</w:t>
      </w:r>
      <w:r w:rsidR="00473C96">
        <w:rPr>
          <w:noProof/>
        </w:rPr>
        <w:fldChar w:fldCharType="end"/>
      </w:r>
      <w:r w:rsidR="00480DC1">
        <w:rPr>
          <w:noProof/>
        </w:rPr>
        <w:t>.</w:t>
      </w:r>
      <w:r>
        <w:t xml:space="preserve"> </w:t>
      </w:r>
      <w:r w:rsidRPr="00084C90">
        <w:t>Script na manuální spuštění útoku</w:t>
      </w:r>
      <w:r w:rsidR="00480DC1">
        <w:t xml:space="preserve"> </w:t>
      </w:r>
      <w:r w:rsidR="00A445A9">
        <w:t>Botnet – Servery se službami</w:t>
      </w:r>
      <w:bookmarkEnd w:id="37"/>
      <w:r w:rsidR="00A445A9">
        <w:t xml:space="preserve"> </w:t>
      </w:r>
    </w:p>
    <w:p w14:paraId="0CBB2025" w14:textId="77777777" w:rsidR="00480DC1" w:rsidRPr="00480DC1" w:rsidRDefault="00480DC1" w:rsidP="00480DC1"/>
    <w:p w14:paraId="48F3EDC3" w14:textId="77777777" w:rsidR="00C1199D" w:rsidRDefault="00A445A9" w:rsidP="00C1199D">
      <w:pPr>
        <w:pStyle w:val="textprace"/>
        <w:keepNext/>
      </w:pPr>
      <w:r w:rsidRPr="00A445A9">
        <w:rPr>
          <w:noProof/>
        </w:rPr>
        <w:drawing>
          <wp:inline distT="0" distB="0" distL="0" distR="0" wp14:anchorId="38DEC4DC" wp14:editId="55330F3D">
            <wp:extent cx="5348377" cy="2887759"/>
            <wp:effectExtent l="0" t="0" r="5080" b="8255"/>
            <wp:docPr id="1215575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784" name=""/>
                    <pic:cNvPicPr/>
                  </pic:nvPicPr>
                  <pic:blipFill>
                    <a:blip r:embed="rId30"/>
                    <a:stretch>
                      <a:fillRect/>
                    </a:stretch>
                  </pic:blipFill>
                  <pic:spPr>
                    <a:xfrm>
                      <a:off x="0" y="0"/>
                      <a:ext cx="5353371" cy="2890455"/>
                    </a:xfrm>
                    <a:prstGeom prst="rect">
                      <a:avLst/>
                    </a:prstGeom>
                  </pic:spPr>
                </pic:pic>
              </a:graphicData>
            </a:graphic>
          </wp:inline>
        </w:drawing>
      </w:r>
    </w:p>
    <w:p w14:paraId="3FAB4A5F" w14:textId="297FC6D7" w:rsidR="00A445A9" w:rsidRDefault="00C1199D" w:rsidP="00C1199D">
      <w:pPr>
        <w:pStyle w:val="Titulek"/>
        <w:jc w:val="both"/>
      </w:pPr>
      <w:bookmarkStart w:id="38" w:name="_Toc192950971"/>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14</w:t>
      </w:r>
      <w:r w:rsidR="00473C96">
        <w:rPr>
          <w:noProof/>
        </w:rPr>
        <w:fldChar w:fldCharType="end"/>
      </w:r>
      <w:r w:rsidR="00480DC1">
        <w:rPr>
          <w:noProof/>
        </w:rPr>
        <w:t>.</w:t>
      </w:r>
      <w:r>
        <w:t xml:space="preserve"> </w:t>
      </w:r>
      <w:r w:rsidRPr="00106144">
        <w:t>Script v botnetu – žádost o payload</w:t>
      </w:r>
      <w:bookmarkEnd w:id="38"/>
    </w:p>
    <w:p w14:paraId="25FBF682" w14:textId="77777777" w:rsidR="00480DC1" w:rsidRPr="00480DC1" w:rsidRDefault="00480DC1" w:rsidP="00480DC1"/>
    <w:p w14:paraId="148DF7F8" w14:textId="30B7FF9D" w:rsidR="00A445A9" w:rsidRPr="00A445A9" w:rsidRDefault="00A445A9" w:rsidP="00A445A9">
      <w:pPr>
        <w:pStyle w:val="textprace"/>
      </w:pPr>
      <w:r w:rsidRPr="00A445A9">
        <w:t xml:space="preserve">Základní script (viz </w:t>
      </w:r>
      <w:r w:rsidR="00601AEF">
        <w:t>Obrázek</w:t>
      </w:r>
      <w:r w:rsidRPr="00A445A9">
        <w:t xml:space="preserve"> </w:t>
      </w:r>
      <w:r w:rsidR="00601AEF">
        <w:t>14</w:t>
      </w:r>
      <w:r w:rsidRPr="00A445A9">
        <w:t>), který běží na každém botu</w:t>
      </w:r>
      <w:r w:rsidR="00973432" w:rsidRPr="00620365">
        <w:t>,</w:t>
      </w:r>
      <w:r w:rsidRPr="00A445A9">
        <w:t xml:space="preserve"> je tedy naše žádost o payload k CnC serveru. Spustí se jak při startu zařízení (využití .service), tak i pokud útočník použije script na vyžádání žádosti z </w:t>
      </w:r>
      <w:r w:rsidR="00601AEF">
        <w:t>Obrázku</w:t>
      </w:r>
      <w:r w:rsidRPr="00A445A9">
        <w:t xml:space="preserve"> </w:t>
      </w:r>
      <w:r w:rsidR="002B2EDA">
        <w:t>13</w:t>
      </w:r>
      <w:r w:rsidRPr="00A445A9">
        <w:t xml:space="preserve">, což je </w:t>
      </w:r>
      <w:r w:rsidR="001870FD">
        <w:t>zprostředkováno</w:t>
      </w:r>
      <w:r w:rsidRPr="00A445A9">
        <w:t xml:space="preserve"> skrze sniffer script (viz </w:t>
      </w:r>
      <w:r w:rsidR="00601AEF">
        <w:t>Obrázek</w:t>
      </w:r>
      <w:r w:rsidRPr="00A445A9">
        <w:t xml:space="preserve"> </w:t>
      </w:r>
      <w:r w:rsidR="00601AEF">
        <w:t>15</w:t>
      </w:r>
      <w:r w:rsidRPr="00A445A9">
        <w:t>).</w:t>
      </w:r>
    </w:p>
    <w:p w14:paraId="256EB485" w14:textId="20FE85F5" w:rsidR="00A445A9" w:rsidRPr="00A445A9" w:rsidRDefault="00A445A9" w:rsidP="00A445A9">
      <w:pPr>
        <w:pStyle w:val="textprace"/>
      </w:pPr>
      <w:r w:rsidRPr="00A445A9">
        <w:lastRenderedPageBreak/>
        <w:t xml:space="preserve">Funguje tak, že pošle žádost na CnC server, u kterého už musí vědět IP adresu, který mu odpoví payload souborem. Hned po poslání žádosti začne čekat na </w:t>
      </w:r>
      <w:r w:rsidR="00620365" w:rsidRPr="00A445A9">
        <w:t>odpověď, a pokud</w:t>
      </w:r>
      <w:r w:rsidRPr="00A445A9">
        <w:t xml:space="preserve"> ji dostane</w:t>
      </w:r>
      <w:r w:rsidR="00973432" w:rsidRPr="00620365">
        <w:t>,</w:t>
      </w:r>
      <w:r w:rsidRPr="00A445A9">
        <w:t xml:space="preserve"> tak si ji uloží do payload.py a spustí</w:t>
      </w:r>
      <w:r w:rsidR="00480DC1">
        <w:t xml:space="preserve"> ji</w:t>
      </w:r>
      <w:r w:rsidRPr="00A445A9">
        <w:t>. Tím prakticky může spustit jakýkoliv script.</w:t>
      </w:r>
    </w:p>
    <w:p w14:paraId="01088AAC" w14:textId="4BF4FCEB" w:rsidR="00A445A9" w:rsidRDefault="00A445A9" w:rsidP="00A445A9">
      <w:pPr>
        <w:pStyle w:val="textprace"/>
      </w:pPr>
      <w:r w:rsidRPr="00A445A9">
        <w:t>Dále musíme mít script na odposlech „pingu“ bo</w:t>
      </w:r>
      <w:r w:rsidR="00620365">
        <w:t>tnetu od CnC serveru, který nám</w:t>
      </w:r>
      <w:r w:rsidRPr="00A445A9">
        <w:t xml:space="preserve"> </w:t>
      </w:r>
      <w:r w:rsidR="00620365">
        <w:t>tímto</w:t>
      </w:r>
      <w:r w:rsidR="00973432">
        <w:t xml:space="preserve"> </w:t>
      </w:r>
      <w:r w:rsidRPr="00A445A9">
        <w:t>dá koloběh do procesu spuštěním našeho hlavního scriptu. Aby se náhodou nestalo, že by se tento útok mohl provést z ničeho nic, tak jednoduchou podmínkou zjistíme</w:t>
      </w:r>
      <w:r w:rsidR="00973432" w:rsidRPr="00620365">
        <w:t>,</w:t>
      </w:r>
      <w:r w:rsidRPr="00A445A9">
        <w:t xml:space="preserve"> jestli „ping“ paket obsahuje náš string a pokud ano, tak až teď spustí hlavní kód.</w:t>
      </w:r>
    </w:p>
    <w:p w14:paraId="6DAA591A" w14:textId="77777777" w:rsidR="00C1199D" w:rsidRDefault="00A445A9" w:rsidP="00C1199D">
      <w:pPr>
        <w:pStyle w:val="textprace"/>
        <w:keepNext/>
      </w:pPr>
      <w:r w:rsidRPr="00A445A9">
        <w:rPr>
          <w:noProof/>
        </w:rPr>
        <w:drawing>
          <wp:inline distT="0" distB="0" distL="0" distR="0" wp14:anchorId="509100CA" wp14:editId="65D8145B">
            <wp:extent cx="5218981" cy="2440868"/>
            <wp:effectExtent l="0" t="0" r="1270" b="0"/>
            <wp:docPr id="17483259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5916" name=""/>
                    <pic:cNvPicPr/>
                  </pic:nvPicPr>
                  <pic:blipFill>
                    <a:blip r:embed="rId31"/>
                    <a:stretch>
                      <a:fillRect/>
                    </a:stretch>
                  </pic:blipFill>
                  <pic:spPr>
                    <a:xfrm>
                      <a:off x="0" y="0"/>
                      <a:ext cx="5228143" cy="2445153"/>
                    </a:xfrm>
                    <a:prstGeom prst="rect">
                      <a:avLst/>
                    </a:prstGeom>
                  </pic:spPr>
                </pic:pic>
              </a:graphicData>
            </a:graphic>
          </wp:inline>
        </w:drawing>
      </w:r>
    </w:p>
    <w:p w14:paraId="6702AC4B" w14:textId="5F65CE36" w:rsidR="00A445A9" w:rsidRDefault="00C1199D" w:rsidP="00C1199D">
      <w:pPr>
        <w:pStyle w:val="Titulek"/>
        <w:jc w:val="both"/>
      </w:pPr>
      <w:bookmarkStart w:id="39" w:name="_Toc192950972"/>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15</w:t>
      </w:r>
      <w:r w:rsidR="00473C96">
        <w:rPr>
          <w:noProof/>
        </w:rPr>
        <w:fldChar w:fldCharType="end"/>
      </w:r>
      <w:r w:rsidR="00480DC1">
        <w:rPr>
          <w:noProof/>
        </w:rPr>
        <w:t>.</w:t>
      </w:r>
      <w:r>
        <w:t xml:space="preserve"> </w:t>
      </w:r>
      <w:r w:rsidRPr="00D179B1">
        <w:t>Sniffer script na spuštění žádosti</w:t>
      </w:r>
      <w:bookmarkEnd w:id="39"/>
    </w:p>
    <w:p w14:paraId="5FA4CF06" w14:textId="77777777" w:rsidR="00480DC1" w:rsidRPr="00480DC1" w:rsidRDefault="00480DC1" w:rsidP="00480DC1"/>
    <w:p w14:paraId="397162DF" w14:textId="1DA78970" w:rsidR="00A445A9" w:rsidRDefault="00A445A9" w:rsidP="00A445A9">
      <w:pPr>
        <w:pStyle w:val="Nadpis3"/>
      </w:pPr>
      <w:bookmarkStart w:id="40" w:name="_Toc193053241"/>
      <w:r>
        <w:t>Ověření funkčnosti</w:t>
      </w:r>
      <w:bookmarkEnd w:id="40"/>
    </w:p>
    <w:p w14:paraId="3171B7D8" w14:textId="50A6F81D" w:rsidR="00A445A9" w:rsidRPr="00A445A9" w:rsidRDefault="00A445A9" w:rsidP="00A445A9">
      <w:pPr>
        <w:pStyle w:val="textprace"/>
      </w:pPr>
      <w:r w:rsidRPr="00A445A9">
        <w:t>Ověření, zda útoky navyšují odezvu</w:t>
      </w:r>
      <w:r w:rsidR="00480DC1">
        <w:t>,</w:t>
      </w:r>
      <w:r w:rsidRPr="00A445A9">
        <w:t xml:space="preserve"> můžeme zjisti</w:t>
      </w:r>
      <w:r w:rsidR="00973432" w:rsidRPr="00620365">
        <w:t>t</w:t>
      </w:r>
      <w:r w:rsidRPr="00A445A9">
        <w:t xml:space="preserve"> </w:t>
      </w:r>
      <w:r w:rsidR="00620365">
        <w:t>buď přes ping na adresu serveru</w:t>
      </w:r>
      <w:r w:rsidR="00620365" w:rsidRPr="00620365">
        <w:t>, nebo</w:t>
      </w:r>
      <w:r w:rsidRPr="00A445A9">
        <w:t xml:space="preserve"> můžeme po</w:t>
      </w:r>
      <w:r w:rsidR="00620365">
        <w:t>užít další kód na ověření, který nám rovnou na stránku může</w:t>
      </w:r>
      <w:r w:rsidRPr="00A445A9">
        <w:t xml:space="preserve"> přidat náš řetězec za splnění dostatečné podmínky/úrovně odezvy.</w:t>
      </w:r>
    </w:p>
    <w:p w14:paraId="72A6946F" w14:textId="30894FB2" w:rsidR="00A445A9" w:rsidRPr="00A445A9" w:rsidRDefault="00A445A9" w:rsidP="00A445A9">
      <w:pPr>
        <w:pStyle w:val="textprace"/>
      </w:pPr>
      <w:r w:rsidRPr="00A445A9">
        <w:t>Stačí nám tedy script, který bude odposlouchávat na portu, a pokud dostane zprávu, že odezva je vyšší než nastavená hodnota, tak přidá na konec index.html tajný řetěz (flag)</w:t>
      </w:r>
      <w:r w:rsidR="00480DC1">
        <w:t xml:space="preserve"> </w:t>
      </w:r>
      <w:r w:rsidRPr="00A445A9">
        <w:t xml:space="preserve">(viz </w:t>
      </w:r>
      <w:r w:rsidR="00601AEF">
        <w:t>Obrázek</w:t>
      </w:r>
      <w:r w:rsidRPr="00A445A9">
        <w:t xml:space="preserve"> 1</w:t>
      </w:r>
      <w:r w:rsidR="00601AEF">
        <w:t>6</w:t>
      </w:r>
      <w:r w:rsidRPr="00A445A9">
        <w:t>).</w:t>
      </w:r>
    </w:p>
    <w:p w14:paraId="09308846" w14:textId="4AF2BC01" w:rsidR="00A445A9" w:rsidRDefault="00A445A9" w:rsidP="00A445A9">
      <w:pPr>
        <w:pStyle w:val="textprace"/>
      </w:pPr>
      <w:r w:rsidRPr="00A445A9">
        <w:t xml:space="preserve">K němu na nevinném zařízení v topologii (pro ušetření místa můžeme klidně použít stroj útočníka) tedy poběží další script na kalkulaci a znázornění odezvy a následné poslání zprávy, že překročila hranici (viz </w:t>
      </w:r>
      <w:r w:rsidR="00601AEF">
        <w:t>Obrázek</w:t>
      </w:r>
      <w:r w:rsidRPr="00A445A9">
        <w:t xml:space="preserve"> </w:t>
      </w:r>
      <w:r w:rsidR="002B2EDA">
        <w:t>23</w:t>
      </w:r>
      <w:r w:rsidRPr="00A445A9">
        <w:t>).</w:t>
      </w:r>
    </w:p>
    <w:p w14:paraId="4F15DA26" w14:textId="77777777" w:rsidR="00B46BC6" w:rsidRDefault="00A445A9" w:rsidP="00B46BC6">
      <w:pPr>
        <w:pStyle w:val="textprace"/>
        <w:keepNext/>
      </w:pPr>
      <w:r w:rsidRPr="00A445A9">
        <w:rPr>
          <w:noProof/>
        </w:rPr>
        <w:lastRenderedPageBreak/>
        <w:drawing>
          <wp:inline distT="0" distB="0" distL="0" distR="0" wp14:anchorId="310A5EA0" wp14:editId="75DCEFC5">
            <wp:extent cx="4953000" cy="7210306"/>
            <wp:effectExtent l="0" t="0" r="0" b="0"/>
            <wp:docPr id="112133183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600" cy="7230103"/>
                    </a:xfrm>
                    <a:prstGeom prst="rect">
                      <a:avLst/>
                    </a:prstGeom>
                    <a:noFill/>
                    <a:ln>
                      <a:noFill/>
                    </a:ln>
                  </pic:spPr>
                </pic:pic>
              </a:graphicData>
            </a:graphic>
          </wp:inline>
        </w:drawing>
      </w:r>
    </w:p>
    <w:p w14:paraId="50A058F1" w14:textId="1EC32D5E" w:rsidR="00A445A9" w:rsidRDefault="00B46BC6" w:rsidP="00B46BC6">
      <w:pPr>
        <w:pStyle w:val="Titulek"/>
        <w:jc w:val="both"/>
      </w:pPr>
      <w:bookmarkStart w:id="41" w:name="_Toc192950973"/>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16</w:t>
      </w:r>
      <w:r w:rsidR="00473C96">
        <w:rPr>
          <w:noProof/>
        </w:rPr>
        <w:fldChar w:fldCharType="end"/>
      </w:r>
      <w:r w:rsidR="00480DC1">
        <w:rPr>
          <w:noProof/>
        </w:rPr>
        <w:t>.</w:t>
      </w:r>
      <w:r>
        <w:t xml:space="preserve"> </w:t>
      </w:r>
      <w:r w:rsidRPr="007C16E8">
        <w:t>Listen script na Apache serveru pro řetězec</w:t>
      </w:r>
      <w:bookmarkEnd w:id="41"/>
    </w:p>
    <w:p w14:paraId="16EA7B74" w14:textId="3C8EDD32" w:rsidR="00A445A9" w:rsidRDefault="00A445A9">
      <w:pPr>
        <w:spacing w:after="160" w:line="259" w:lineRule="auto"/>
      </w:pPr>
      <w:r>
        <w:br w:type="page"/>
      </w:r>
    </w:p>
    <w:p w14:paraId="4FC888A7" w14:textId="77777777" w:rsidR="00A445A9" w:rsidRPr="00A445A9" w:rsidRDefault="00A445A9" w:rsidP="00A445A9"/>
    <w:p w14:paraId="71999687" w14:textId="53C33EF8" w:rsidR="00A445A9" w:rsidRDefault="00A445A9" w:rsidP="00A445A9">
      <w:pPr>
        <w:pStyle w:val="Nadpis2"/>
      </w:pPr>
      <w:bookmarkStart w:id="42" w:name="_Toc193053242"/>
      <w:r>
        <w:t>Scénář – HTTP flood</w:t>
      </w:r>
      <w:bookmarkEnd w:id="42"/>
    </w:p>
    <w:p w14:paraId="3E934532" w14:textId="46B7CF3B" w:rsidR="00A445A9" w:rsidRDefault="00A445A9" w:rsidP="00A445A9">
      <w:pPr>
        <w:pStyle w:val="textprace"/>
      </w:pPr>
      <w:r w:rsidRPr="00A445A9">
        <w:t>Scénář tedy začíná u útočníka (už tedy máme nakažené stroje, které se po spuštění zaznamenal</w:t>
      </w:r>
      <w:r w:rsidR="00620365">
        <w:t>y</w:t>
      </w:r>
      <w:r w:rsidRPr="00A445A9">
        <w:t xml:space="preserve"> do CnC serveru, například boti 1-4 s IP adresami 192.1.1.11-14), který se připojí k CnC serveru skrze bind shell. Zároveň si spustí http server u sebe, aby na CnC server mohl nahrát svůj libovolný script.</w:t>
      </w:r>
    </w:p>
    <w:p w14:paraId="517455D2" w14:textId="77777777" w:rsidR="00B46BC6" w:rsidRDefault="00A445A9" w:rsidP="00B46BC6">
      <w:pPr>
        <w:pStyle w:val="textprace"/>
        <w:keepNext/>
      </w:pPr>
      <w:r w:rsidRPr="00A445A9">
        <w:rPr>
          <w:noProof/>
        </w:rPr>
        <w:drawing>
          <wp:inline distT="0" distB="0" distL="0" distR="0" wp14:anchorId="433A9F5B" wp14:editId="3B004631">
            <wp:extent cx="3940626" cy="2087592"/>
            <wp:effectExtent l="0" t="0" r="3175" b="8255"/>
            <wp:docPr id="2132586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6995" name=""/>
                    <pic:cNvPicPr/>
                  </pic:nvPicPr>
                  <pic:blipFill>
                    <a:blip r:embed="rId33"/>
                    <a:stretch>
                      <a:fillRect/>
                    </a:stretch>
                  </pic:blipFill>
                  <pic:spPr>
                    <a:xfrm>
                      <a:off x="0" y="0"/>
                      <a:ext cx="3962932" cy="2099409"/>
                    </a:xfrm>
                    <a:prstGeom prst="rect">
                      <a:avLst/>
                    </a:prstGeom>
                  </pic:spPr>
                </pic:pic>
              </a:graphicData>
            </a:graphic>
          </wp:inline>
        </w:drawing>
      </w:r>
    </w:p>
    <w:p w14:paraId="3F43B877" w14:textId="5BB0B10D" w:rsidR="00A445A9" w:rsidRDefault="00B46BC6" w:rsidP="00B46BC6">
      <w:pPr>
        <w:pStyle w:val="Titulek"/>
        <w:jc w:val="both"/>
      </w:pPr>
      <w:bookmarkStart w:id="43" w:name="_Toc192950974"/>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17</w:t>
      </w:r>
      <w:r w:rsidR="00473C96">
        <w:rPr>
          <w:noProof/>
        </w:rPr>
        <w:fldChar w:fldCharType="end"/>
      </w:r>
      <w:r w:rsidR="00480DC1">
        <w:rPr>
          <w:noProof/>
        </w:rPr>
        <w:t>.</w:t>
      </w:r>
      <w:r>
        <w:t xml:space="preserve"> </w:t>
      </w:r>
      <w:r w:rsidRPr="009F73F7">
        <w:t>Bind shell + http server na Kali</w:t>
      </w:r>
      <w:bookmarkEnd w:id="43"/>
    </w:p>
    <w:p w14:paraId="680552BC" w14:textId="77777777" w:rsidR="00480DC1" w:rsidRPr="00480DC1" w:rsidRDefault="00480DC1" w:rsidP="00480DC1"/>
    <w:p w14:paraId="01977314" w14:textId="57433953" w:rsidR="00A445A9" w:rsidRDefault="00A445A9" w:rsidP="00A445A9">
      <w:pPr>
        <w:pStyle w:val="textprace"/>
      </w:pPr>
      <w:r w:rsidRPr="00A445A9">
        <w:t xml:space="preserve">Pak </w:t>
      </w:r>
      <w:r w:rsidR="00480DC1">
        <w:t xml:space="preserve">si </w:t>
      </w:r>
      <w:r w:rsidRPr="00A445A9">
        <w:t>na CnC serveru stáhneme náš payload pomocí nástroje wget.</w:t>
      </w:r>
    </w:p>
    <w:p w14:paraId="03550C79" w14:textId="77777777" w:rsidR="00B46BC6" w:rsidRDefault="00A445A9" w:rsidP="00B46BC6">
      <w:pPr>
        <w:pStyle w:val="textprace"/>
        <w:keepNext/>
      </w:pPr>
      <w:r w:rsidRPr="00A445A9">
        <w:rPr>
          <w:noProof/>
        </w:rPr>
        <w:drawing>
          <wp:inline distT="0" distB="0" distL="0" distR="0" wp14:anchorId="6C622368" wp14:editId="0BF540A0">
            <wp:extent cx="4520241" cy="1270707"/>
            <wp:effectExtent l="0" t="0" r="0" b="5715"/>
            <wp:docPr id="1119036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632" name=""/>
                    <pic:cNvPicPr/>
                  </pic:nvPicPr>
                  <pic:blipFill>
                    <a:blip r:embed="rId34"/>
                    <a:stretch>
                      <a:fillRect/>
                    </a:stretch>
                  </pic:blipFill>
                  <pic:spPr>
                    <a:xfrm>
                      <a:off x="0" y="0"/>
                      <a:ext cx="4533766" cy="1274509"/>
                    </a:xfrm>
                    <a:prstGeom prst="rect">
                      <a:avLst/>
                    </a:prstGeom>
                  </pic:spPr>
                </pic:pic>
              </a:graphicData>
            </a:graphic>
          </wp:inline>
        </w:drawing>
      </w:r>
    </w:p>
    <w:p w14:paraId="3DA8B2F8" w14:textId="24853357" w:rsidR="00A445A9" w:rsidRDefault="00B46BC6" w:rsidP="00B46BC6">
      <w:pPr>
        <w:pStyle w:val="Titulek"/>
        <w:jc w:val="both"/>
      </w:pPr>
      <w:bookmarkStart w:id="44" w:name="_Toc192950975"/>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18</w:t>
      </w:r>
      <w:r w:rsidR="00473C96">
        <w:rPr>
          <w:noProof/>
        </w:rPr>
        <w:fldChar w:fldCharType="end"/>
      </w:r>
      <w:r w:rsidR="00480DC1">
        <w:rPr>
          <w:noProof/>
        </w:rPr>
        <w:t>.</w:t>
      </w:r>
      <w:r>
        <w:t xml:space="preserve"> </w:t>
      </w:r>
      <w:r w:rsidRPr="00A05DE7">
        <w:t>Wget http payload souboru</w:t>
      </w:r>
      <w:bookmarkEnd w:id="44"/>
    </w:p>
    <w:p w14:paraId="2F43EB90" w14:textId="77777777" w:rsidR="00480DC1" w:rsidRPr="00480DC1" w:rsidRDefault="00480DC1" w:rsidP="00480DC1"/>
    <w:p w14:paraId="4D21F9EF" w14:textId="60688431" w:rsidR="00A445A9" w:rsidRDefault="00A445A9" w:rsidP="00A445A9">
      <w:pPr>
        <w:pStyle w:val="textprace"/>
      </w:pPr>
      <w:r>
        <w:t xml:space="preserve">Ten přejmenujeme na soubor, který se bude šířit, což </w:t>
      </w:r>
      <w:r w:rsidR="00480DC1">
        <w:t xml:space="preserve">je </w:t>
      </w:r>
      <w:r>
        <w:t>pro nás teď payloadcheck.py a spustíme náš script, který upozorní všechny zaznamenané boty.</w:t>
      </w:r>
    </w:p>
    <w:p w14:paraId="401BDED5" w14:textId="77777777" w:rsidR="00B46BC6" w:rsidRDefault="00A445A9" w:rsidP="00B46BC6">
      <w:pPr>
        <w:pStyle w:val="textprace"/>
        <w:keepNext/>
      </w:pPr>
      <w:r w:rsidRPr="00A445A9">
        <w:rPr>
          <w:noProof/>
        </w:rPr>
        <w:lastRenderedPageBreak/>
        <w:drawing>
          <wp:inline distT="0" distB="0" distL="0" distR="0" wp14:anchorId="39FAE38B" wp14:editId="68F80E2F">
            <wp:extent cx="4226943" cy="2135564"/>
            <wp:effectExtent l="0" t="0" r="2540" b="0"/>
            <wp:docPr id="157559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754" name=""/>
                    <pic:cNvPicPr/>
                  </pic:nvPicPr>
                  <pic:blipFill>
                    <a:blip r:embed="rId35"/>
                    <a:stretch>
                      <a:fillRect/>
                    </a:stretch>
                  </pic:blipFill>
                  <pic:spPr>
                    <a:xfrm>
                      <a:off x="0" y="0"/>
                      <a:ext cx="4237979" cy="2141140"/>
                    </a:xfrm>
                    <a:prstGeom prst="rect">
                      <a:avLst/>
                    </a:prstGeom>
                  </pic:spPr>
                </pic:pic>
              </a:graphicData>
            </a:graphic>
          </wp:inline>
        </w:drawing>
      </w:r>
    </w:p>
    <w:p w14:paraId="0CCF9E69" w14:textId="4D49BC71" w:rsidR="00A445A9" w:rsidRDefault="00B46BC6" w:rsidP="00B46BC6">
      <w:pPr>
        <w:pStyle w:val="Titulek"/>
        <w:jc w:val="both"/>
      </w:pPr>
      <w:bookmarkStart w:id="45" w:name="_Toc192950976"/>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19</w:t>
      </w:r>
      <w:r w:rsidR="00473C96">
        <w:rPr>
          <w:noProof/>
        </w:rPr>
        <w:fldChar w:fldCharType="end"/>
      </w:r>
      <w:r w:rsidR="00480DC1">
        <w:rPr>
          <w:noProof/>
        </w:rPr>
        <w:t>.</w:t>
      </w:r>
      <w:r>
        <w:t xml:space="preserve"> </w:t>
      </w:r>
      <w:r w:rsidRPr="00E8644C">
        <w:t>cnc_ping-py</w:t>
      </w:r>
      <w:bookmarkEnd w:id="45"/>
    </w:p>
    <w:p w14:paraId="24A44722" w14:textId="77777777" w:rsidR="00480DC1" w:rsidRPr="00480DC1" w:rsidRDefault="00480DC1" w:rsidP="00480DC1"/>
    <w:p w14:paraId="53CBAF8A" w14:textId="43362271" w:rsidR="00A445A9" w:rsidRPr="00A445A9" w:rsidRDefault="00A445A9" w:rsidP="00A445A9">
      <w:pPr>
        <w:pStyle w:val="textprace"/>
      </w:pPr>
      <w:r w:rsidRPr="00A445A9">
        <w:t>Tím se na všech uvedených zařízení</w:t>
      </w:r>
      <w:r w:rsidR="00480DC1">
        <w:t>ch</w:t>
      </w:r>
      <w:r w:rsidRPr="00A445A9">
        <w:t xml:space="preserve"> aktivuje podmínka na jejich listen scriptu. Ten spustí další script, který si zažádá o payload ze CnC serveru. (Všechny další </w:t>
      </w:r>
      <w:r w:rsidR="00601AEF">
        <w:t>Obrázky</w:t>
      </w:r>
      <w:r w:rsidRPr="00A445A9">
        <w:t xml:space="preserve"> na CnC serveru a botnetu jsou spouštěny manuálně, za účelem ukázat chod útoku, jinak se spouštějí automaticky pomocí .service)</w:t>
      </w:r>
    </w:p>
    <w:p w14:paraId="67F1CE60" w14:textId="77777777" w:rsidR="00B46BC6" w:rsidRDefault="00A445A9" w:rsidP="00B46BC6">
      <w:pPr>
        <w:pStyle w:val="textprace"/>
        <w:keepNext/>
      </w:pPr>
      <w:r w:rsidRPr="00A445A9">
        <w:rPr>
          <w:noProof/>
        </w:rPr>
        <w:drawing>
          <wp:inline distT="0" distB="0" distL="0" distR="0" wp14:anchorId="72BAE413" wp14:editId="06CCAC6F">
            <wp:extent cx="3459192" cy="627402"/>
            <wp:effectExtent l="0" t="0" r="8255" b="1270"/>
            <wp:docPr id="8254048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895" name=""/>
                    <pic:cNvPicPr/>
                  </pic:nvPicPr>
                  <pic:blipFill>
                    <a:blip r:embed="rId36"/>
                    <a:stretch>
                      <a:fillRect/>
                    </a:stretch>
                  </pic:blipFill>
                  <pic:spPr>
                    <a:xfrm>
                      <a:off x="0" y="0"/>
                      <a:ext cx="3470896" cy="629525"/>
                    </a:xfrm>
                    <a:prstGeom prst="rect">
                      <a:avLst/>
                    </a:prstGeom>
                  </pic:spPr>
                </pic:pic>
              </a:graphicData>
            </a:graphic>
          </wp:inline>
        </w:drawing>
      </w:r>
    </w:p>
    <w:p w14:paraId="4CA3B8E8" w14:textId="20CF13C5" w:rsidR="00A445A9" w:rsidRDefault="00B46BC6" w:rsidP="00B46BC6">
      <w:pPr>
        <w:pStyle w:val="Titulek"/>
        <w:jc w:val="both"/>
      </w:pPr>
      <w:bookmarkStart w:id="46" w:name="_Toc192950977"/>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20</w:t>
      </w:r>
      <w:r w:rsidR="00473C96">
        <w:rPr>
          <w:noProof/>
        </w:rPr>
        <w:fldChar w:fldCharType="end"/>
      </w:r>
      <w:r w:rsidR="00480DC1">
        <w:rPr>
          <w:noProof/>
        </w:rPr>
        <w:t>.</w:t>
      </w:r>
      <w:r>
        <w:t xml:space="preserve"> </w:t>
      </w:r>
      <w:r w:rsidRPr="00820662">
        <w:t>Přijetí zahájení útoku</w:t>
      </w:r>
      <w:bookmarkEnd w:id="46"/>
    </w:p>
    <w:p w14:paraId="0ED41388" w14:textId="77777777" w:rsidR="00480DC1" w:rsidRPr="00480DC1" w:rsidRDefault="00480DC1" w:rsidP="00480DC1"/>
    <w:p w14:paraId="165575AD" w14:textId="141FAD2C" w:rsidR="00A445A9" w:rsidRDefault="00A445A9" w:rsidP="00A445A9">
      <w:pPr>
        <w:pStyle w:val="textprace"/>
      </w:pPr>
      <w:r w:rsidRPr="00A445A9">
        <w:t xml:space="preserve">Žádost se </w:t>
      </w:r>
      <w:r w:rsidR="00620365">
        <w:t>tedy dostane na CnC server, kde se</w:t>
      </w:r>
      <w:r w:rsidRPr="00A445A9">
        <w:t xml:space="preserve"> zaznamená IP adresa a ověří se paket. Pak se pošle HTTP zprávou payload zpět kontaktovanému zařízení. Na </w:t>
      </w:r>
      <w:r w:rsidR="00601AEF">
        <w:t>Obrázku</w:t>
      </w:r>
      <w:r w:rsidRPr="00A445A9">
        <w:t xml:space="preserve"> </w:t>
      </w:r>
      <w:r w:rsidR="002B2EDA">
        <w:t>21</w:t>
      </w:r>
      <w:r w:rsidRPr="00A445A9">
        <w:t xml:space="preserve"> je vidět, že CnC byl kontaktován botem s adresou 192.1.1.12 a jak odpovídá zpět.</w:t>
      </w:r>
    </w:p>
    <w:p w14:paraId="3636E6DE" w14:textId="77777777" w:rsidR="00B46BC6" w:rsidRDefault="00A445A9" w:rsidP="00B46BC6">
      <w:pPr>
        <w:pStyle w:val="textprace"/>
        <w:keepNext/>
      </w:pPr>
      <w:r w:rsidRPr="00A445A9">
        <w:rPr>
          <w:noProof/>
        </w:rPr>
        <w:drawing>
          <wp:inline distT="0" distB="0" distL="0" distR="0" wp14:anchorId="0CBFDDEC" wp14:editId="37B1624E">
            <wp:extent cx="4314825" cy="1123950"/>
            <wp:effectExtent l="0" t="0" r="9525" b="0"/>
            <wp:docPr id="11373110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14:paraId="44F139A3" w14:textId="78FE1102" w:rsidR="00A445A9" w:rsidRDefault="00B46BC6" w:rsidP="00B46BC6">
      <w:pPr>
        <w:pStyle w:val="Titulek"/>
        <w:jc w:val="both"/>
      </w:pPr>
      <w:bookmarkStart w:id="47" w:name="_Toc192950978"/>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21</w:t>
      </w:r>
      <w:r w:rsidR="00473C96">
        <w:rPr>
          <w:noProof/>
        </w:rPr>
        <w:fldChar w:fldCharType="end"/>
      </w:r>
      <w:r w:rsidR="00480DC1">
        <w:rPr>
          <w:noProof/>
        </w:rPr>
        <w:t>.</w:t>
      </w:r>
      <w:r>
        <w:t xml:space="preserve"> </w:t>
      </w:r>
      <w:r w:rsidRPr="008F68AB">
        <w:t>Spuštění CnC scriptu</w:t>
      </w:r>
      <w:bookmarkEnd w:id="47"/>
    </w:p>
    <w:p w14:paraId="45DF7A4E" w14:textId="77777777" w:rsidR="00480DC1" w:rsidRPr="00480DC1" w:rsidRDefault="00480DC1" w:rsidP="00480DC1"/>
    <w:p w14:paraId="3C4AFC3E" w14:textId="1AC9D10A" w:rsidR="00A445A9" w:rsidRPr="00A445A9" w:rsidRDefault="00A445A9" w:rsidP="00A445A9">
      <w:pPr>
        <w:pStyle w:val="textprace"/>
      </w:pPr>
      <w:r w:rsidRPr="00A445A9">
        <w:t xml:space="preserve">Jakmile bot obdrží paket, tak si jeho obsah uloží a uložený soubor spustí. V tomto scénáři použijeme tedy HTTP flood script (viz </w:t>
      </w:r>
      <w:r w:rsidR="00601AEF">
        <w:t>Obrázek</w:t>
      </w:r>
      <w:r w:rsidRPr="00A445A9">
        <w:t xml:space="preserve"> </w:t>
      </w:r>
      <w:r w:rsidR="002B2EDA">
        <w:t>22</w:t>
      </w:r>
      <w:r w:rsidRPr="00A445A9">
        <w:t>).</w:t>
      </w:r>
    </w:p>
    <w:p w14:paraId="5E179EB9" w14:textId="77777777" w:rsidR="00B46BC6" w:rsidRDefault="00A445A9" w:rsidP="00B46BC6">
      <w:pPr>
        <w:pStyle w:val="textprace"/>
        <w:keepNext/>
      </w:pPr>
      <w:r w:rsidRPr="00A445A9">
        <w:rPr>
          <w:noProof/>
        </w:rPr>
        <w:lastRenderedPageBreak/>
        <w:drawing>
          <wp:inline distT="0" distB="0" distL="0" distR="0" wp14:anchorId="0FBB8398" wp14:editId="27B40DCD">
            <wp:extent cx="5163271" cy="3943900"/>
            <wp:effectExtent l="0" t="0" r="0" b="0"/>
            <wp:docPr id="2086771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1614" name=""/>
                    <pic:cNvPicPr/>
                  </pic:nvPicPr>
                  <pic:blipFill>
                    <a:blip r:embed="rId38"/>
                    <a:stretch>
                      <a:fillRect/>
                    </a:stretch>
                  </pic:blipFill>
                  <pic:spPr>
                    <a:xfrm>
                      <a:off x="0" y="0"/>
                      <a:ext cx="5163271" cy="3943900"/>
                    </a:xfrm>
                    <a:prstGeom prst="rect">
                      <a:avLst/>
                    </a:prstGeom>
                  </pic:spPr>
                </pic:pic>
              </a:graphicData>
            </a:graphic>
          </wp:inline>
        </w:drawing>
      </w:r>
    </w:p>
    <w:p w14:paraId="681A4079" w14:textId="75421031" w:rsidR="00A445A9" w:rsidRDefault="00B46BC6" w:rsidP="00B46BC6">
      <w:pPr>
        <w:pStyle w:val="Titulek"/>
        <w:jc w:val="both"/>
      </w:pPr>
      <w:bookmarkStart w:id="48" w:name="_Toc192950979"/>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22</w:t>
      </w:r>
      <w:r w:rsidR="00473C96">
        <w:rPr>
          <w:noProof/>
        </w:rPr>
        <w:fldChar w:fldCharType="end"/>
      </w:r>
      <w:r w:rsidR="00480DC1">
        <w:rPr>
          <w:noProof/>
        </w:rPr>
        <w:t>.</w:t>
      </w:r>
      <w:r>
        <w:t xml:space="preserve"> </w:t>
      </w:r>
      <w:r w:rsidRPr="0096327D">
        <w:t>Script na HTTP flood útok</w:t>
      </w:r>
      <w:bookmarkEnd w:id="48"/>
    </w:p>
    <w:p w14:paraId="2963D07D" w14:textId="77777777" w:rsidR="00480DC1" w:rsidRPr="00480DC1" w:rsidRDefault="00480DC1" w:rsidP="00480DC1"/>
    <w:p w14:paraId="766A0D9A" w14:textId="2EEE0DD4" w:rsidR="00A445A9" w:rsidRPr="00A445A9" w:rsidRDefault="00FE40D3" w:rsidP="00A445A9">
      <w:pPr>
        <w:pStyle w:val="textprace"/>
      </w:pPr>
      <w:r>
        <w:t>Znovu</w:t>
      </w:r>
      <w:r w:rsidR="00A445A9" w:rsidRPr="00A445A9">
        <w:t xml:space="preserve"> využijeme balíček scapy, nadefinujeme si</w:t>
      </w:r>
      <w:r w:rsidR="00973432" w:rsidRPr="00620365">
        <w:t>,</w:t>
      </w:r>
      <w:r w:rsidR="00A445A9" w:rsidRPr="00A445A9">
        <w:t xml:space="preserve"> na jakou IP adresu budeme útočit, na jaký port, zkonstruujeme obsah paketu, který by měl vypadat obecně a pošleme sestavený paket přes funkci send(). </w:t>
      </w:r>
      <w:r w:rsidR="003F2ABE">
        <w:t xml:space="preserve">Option </w:t>
      </w:r>
      <w:r w:rsidR="00A445A9" w:rsidRPr="00A445A9">
        <w:t>Loop = 1</w:t>
      </w:r>
      <w:r w:rsidR="003F2ABE">
        <w:t xml:space="preserve"> </w:t>
      </w:r>
      <w:r w:rsidR="00A445A9" w:rsidRPr="00A445A9">
        <w:t>nám zajistí, že budeme posílat pakety, než se přístroj vypne, čí</w:t>
      </w:r>
      <w:r w:rsidR="00B5597F" w:rsidRPr="00620365">
        <w:t>mž</w:t>
      </w:r>
      <w:r w:rsidR="00A445A9" w:rsidRPr="00A445A9">
        <w:t xml:space="preserve"> se proces ukončí.</w:t>
      </w:r>
    </w:p>
    <w:p w14:paraId="5CA0D15B" w14:textId="7605C0E3" w:rsidR="00A445A9" w:rsidRPr="00A445A9" w:rsidRDefault="00A445A9" w:rsidP="00A445A9">
      <w:pPr>
        <w:pStyle w:val="textprace"/>
      </w:pPr>
      <w:r w:rsidRPr="00620365">
        <w:t>Na</w:t>
      </w:r>
      <w:r w:rsidRPr="00A445A9">
        <w:t xml:space="preserve"> volitelném počítači (nejlépe Kali, kde se dá zobrazit stránka v prohlížeči) můžeme spustit script na měření odezvy (viz </w:t>
      </w:r>
      <w:r w:rsidR="00601AEF">
        <w:t>Obrázek</w:t>
      </w:r>
      <w:r w:rsidRPr="00A445A9">
        <w:t xml:space="preserve"> </w:t>
      </w:r>
      <w:r w:rsidR="002B2EDA">
        <w:t>23</w:t>
      </w:r>
      <w:r w:rsidRPr="00A445A9">
        <w:t>). Ten nám po změření vypíše výslednou hodnotu, dále se koukne, jestli je odezva větší než nastavená hranice. Pokud ano, tak na Apache server pošle, že ji útok úspěšně překonal.</w:t>
      </w:r>
    </w:p>
    <w:p w14:paraId="285895AB" w14:textId="77777777" w:rsidR="00B46BC6" w:rsidRDefault="00A445A9" w:rsidP="00B46BC6">
      <w:pPr>
        <w:pStyle w:val="textprace"/>
        <w:keepNext/>
      </w:pPr>
      <w:r w:rsidRPr="00A445A9">
        <w:rPr>
          <w:noProof/>
        </w:rPr>
        <w:lastRenderedPageBreak/>
        <w:drawing>
          <wp:inline distT="0" distB="0" distL="0" distR="0" wp14:anchorId="612EA9E8" wp14:editId="56390179">
            <wp:extent cx="4961836" cy="5963235"/>
            <wp:effectExtent l="0" t="0" r="0" b="0"/>
            <wp:docPr id="931894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4374" name=""/>
                    <pic:cNvPicPr/>
                  </pic:nvPicPr>
                  <pic:blipFill>
                    <a:blip r:embed="rId39"/>
                    <a:stretch>
                      <a:fillRect/>
                    </a:stretch>
                  </pic:blipFill>
                  <pic:spPr>
                    <a:xfrm>
                      <a:off x="0" y="0"/>
                      <a:ext cx="4968434" cy="5971164"/>
                    </a:xfrm>
                    <a:prstGeom prst="rect">
                      <a:avLst/>
                    </a:prstGeom>
                  </pic:spPr>
                </pic:pic>
              </a:graphicData>
            </a:graphic>
          </wp:inline>
        </w:drawing>
      </w:r>
    </w:p>
    <w:p w14:paraId="356371CF" w14:textId="0AF4E160" w:rsidR="00A445A9" w:rsidRDefault="00B46BC6" w:rsidP="00B46BC6">
      <w:pPr>
        <w:pStyle w:val="Titulek"/>
        <w:jc w:val="both"/>
      </w:pPr>
      <w:bookmarkStart w:id="49" w:name="_Toc192950980"/>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23</w:t>
      </w:r>
      <w:r w:rsidR="00473C96">
        <w:rPr>
          <w:noProof/>
        </w:rPr>
        <w:fldChar w:fldCharType="end"/>
      </w:r>
      <w:r w:rsidR="003F2ABE">
        <w:rPr>
          <w:noProof/>
        </w:rPr>
        <w:t>.</w:t>
      </w:r>
      <w:r>
        <w:t xml:space="preserve"> </w:t>
      </w:r>
      <w:r w:rsidRPr="00933614">
        <w:t>Script na měření odezvy</w:t>
      </w:r>
      <w:bookmarkEnd w:id="49"/>
    </w:p>
    <w:p w14:paraId="3FA07D54" w14:textId="77777777" w:rsidR="003F2ABE" w:rsidRPr="003F2ABE" w:rsidRDefault="003F2ABE" w:rsidP="003F2ABE"/>
    <w:p w14:paraId="1EAC4645" w14:textId="34D63691" w:rsidR="00A445A9" w:rsidRPr="00A445A9" w:rsidRDefault="00A445A9" w:rsidP="00A445A9">
      <w:pPr>
        <w:pStyle w:val="textprace"/>
      </w:pPr>
      <w:r w:rsidRPr="00A445A9">
        <w:t>(Z mé zkušenosti stačí ~4 počítače v</w:t>
      </w:r>
      <w:r w:rsidR="00FE40D3">
        <w:t> </w:t>
      </w:r>
      <w:r w:rsidRPr="00A445A9">
        <w:t>botnetu</w:t>
      </w:r>
      <w:r w:rsidR="00FE40D3">
        <w:t>,</w:t>
      </w:r>
      <w:r w:rsidRPr="00A445A9">
        <w:t xml:space="preserve"> aby se odezva začala pohybovat namísto ~0.01 okolo </w:t>
      </w:r>
      <w:r w:rsidRPr="000A5C59">
        <w:t>0.</w:t>
      </w:r>
      <w:r w:rsidR="000A5C59">
        <w:t>5</w:t>
      </w:r>
      <w:r w:rsidRPr="000A5C59">
        <w:t>–</w:t>
      </w:r>
      <w:r w:rsidR="000A5C59">
        <w:t>2</w:t>
      </w:r>
      <w:r w:rsidRPr="000A5C59">
        <w:t xml:space="preserve"> sekund</w:t>
      </w:r>
      <w:r w:rsidR="000A5C59">
        <w:t>y</w:t>
      </w:r>
      <w:r w:rsidRPr="00A445A9">
        <w:t xml:space="preserve">. Více počítačů zapříčiní, že útok vyplýtvá výpočetní výkon (testováno na stroji s </w:t>
      </w:r>
      <w:r w:rsidR="00FE40D3">
        <w:t>32 GB RAM a 3.6 GHz i9 CPU)</w:t>
      </w:r>
      <w:r w:rsidRPr="00A445A9">
        <w:t xml:space="preserve"> a server se z útoku</w:t>
      </w:r>
      <w:r w:rsidR="00FE40D3">
        <w:t xml:space="preserve"> dokáže docela dobře zotavit. Pro</w:t>
      </w:r>
      <w:r w:rsidRPr="00A445A9">
        <w:t xml:space="preserve"> usnadnění se může zpomalit server ve VirtualBoxu, kde se může přiřadit i kolik procent z CPU virtuální stroj může použít. Ale velkou změnu to v mém případě moc neudělalo.)</w:t>
      </w:r>
    </w:p>
    <w:p w14:paraId="53EEB787" w14:textId="1787A706" w:rsidR="00A445A9" w:rsidRDefault="00A445A9" w:rsidP="00A445A9">
      <w:pPr>
        <w:pStyle w:val="textprace"/>
      </w:pPr>
      <w:r w:rsidRPr="00A445A9">
        <w:t xml:space="preserve">Následně po zaslání zprávy, kterou zpracuje script z </w:t>
      </w:r>
      <w:r w:rsidR="00601AEF">
        <w:t>Obrázku</w:t>
      </w:r>
      <w:r w:rsidRPr="00A445A9">
        <w:t xml:space="preserve"> 1</w:t>
      </w:r>
      <w:r w:rsidR="002B2EDA">
        <w:t>6</w:t>
      </w:r>
      <w:r w:rsidRPr="00A445A9">
        <w:t>, se přidá na konec stránky příslušný řetězec</w:t>
      </w:r>
      <w:r w:rsidR="006A17F0">
        <w:t>, který se po určité době smaže, aby stránka nebyla plná řetězců pokud by se script spouštěl opakovaně</w:t>
      </w:r>
      <w:r w:rsidRPr="00A445A9">
        <w:t>.</w:t>
      </w:r>
    </w:p>
    <w:p w14:paraId="1EBE9336" w14:textId="77777777" w:rsidR="00B46BC6" w:rsidRDefault="00A445A9" w:rsidP="00B46BC6">
      <w:pPr>
        <w:keepNext/>
      </w:pPr>
      <w:r w:rsidRPr="00A445A9">
        <w:rPr>
          <w:noProof/>
        </w:rPr>
        <w:lastRenderedPageBreak/>
        <w:drawing>
          <wp:inline distT="0" distB="0" distL="0" distR="0" wp14:anchorId="33186D0A" wp14:editId="40E3E230">
            <wp:extent cx="5579745" cy="1063897"/>
            <wp:effectExtent l="0" t="0" r="1905" b="3175"/>
            <wp:docPr id="20930749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4924" name=""/>
                    <pic:cNvPicPr/>
                  </pic:nvPicPr>
                  <pic:blipFill>
                    <a:blip r:embed="rId40"/>
                    <a:stretch>
                      <a:fillRect/>
                    </a:stretch>
                  </pic:blipFill>
                  <pic:spPr>
                    <a:xfrm>
                      <a:off x="0" y="0"/>
                      <a:ext cx="5579745" cy="1063897"/>
                    </a:xfrm>
                    <a:prstGeom prst="rect">
                      <a:avLst/>
                    </a:prstGeom>
                  </pic:spPr>
                </pic:pic>
              </a:graphicData>
            </a:graphic>
          </wp:inline>
        </w:drawing>
      </w:r>
    </w:p>
    <w:p w14:paraId="57195C38" w14:textId="3DDEA6A0" w:rsidR="00A445A9" w:rsidRDefault="00B46BC6" w:rsidP="00B46BC6">
      <w:pPr>
        <w:pStyle w:val="Titulek"/>
      </w:pPr>
      <w:bookmarkStart w:id="50" w:name="_Toc192950981"/>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24</w:t>
      </w:r>
      <w:r w:rsidR="00473C96">
        <w:rPr>
          <w:noProof/>
        </w:rPr>
        <w:fldChar w:fldCharType="end"/>
      </w:r>
      <w:r w:rsidR="003F2ABE">
        <w:rPr>
          <w:noProof/>
        </w:rPr>
        <w:t>.</w:t>
      </w:r>
      <w:r>
        <w:t xml:space="preserve"> </w:t>
      </w:r>
      <w:r w:rsidRPr="00F960F7">
        <w:t>Splnění úlohy – HTTP řetězec</w:t>
      </w:r>
      <w:bookmarkEnd w:id="50"/>
    </w:p>
    <w:p w14:paraId="35835976" w14:textId="77777777" w:rsidR="00A445A9" w:rsidRPr="00A445A9" w:rsidRDefault="00A445A9" w:rsidP="00A445A9"/>
    <w:p w14:paraId="0359590C" w14:textId="20F10853" w:rsidR="00A445A9" w:rsidRDefault="00A445A9" w:rsidP="00A445A9">
      <w:pPr>
        <w:pStyle w:val="Nadpis2"/>
      </w:pPr>
      <w:bookmarkStart w:id="51" w:name="_Toc193053243"/>
      <w:r>
        <w:t>Scénář – TCP SYN flood</w:t>
      </w:r>
      <w:bookmarkEnd w:id="51"/>
    </w:p>
    <w:p w14:paraId="158FEF50" w14:textId="2B86301E" w:rsidR="00A445A9" w:rsidRDefault="00A445A9" w:rsidP="00A445A9">
      <w:pPr>
        <w:pStyle w:val="textprace"/>
      </w:pPr>
      <w:r w:rsidRPr="00A445A9">
        <w:t xml:space="preserve">Druhý scénář používá stejnou topologii, ale jiný nástroj pro útok – hping3. Veliká změna to však v postupu nebude. Začátek je </w:t>
      </w:r>
      <w:r w:rsidR="00231077">
        <w:t xml:space="preserve">tedy </w:t>
      </w:r>
      <w:r w:rsidRPr="00A445A9">
        <w:t>stejný, akorát si stáhneme jiný script z Kali na CnC server (</w:t>
      </w:r>
      <w:r w:rsidR="003F2ABE">
        <w:t>p</w:t>
      </w:r>
      <w:r w:rsidRPr="00A445A9">
        <w:t>ostupujeme tedy stejně se založením lokálního serveru a spustíme CnC „ping“ script)</w:t>
      </w:r>
      <w:r w:rsidR="003F2ABE">
        <w:t>.</w:t>
      </w:r>
    </w:p>
    <w:p w14:paraId="7DFC7632" w14:textId="77777777" w:rsidR="00B46BC6" w:rsidRDefault="00A445A9" w:rsidP="00B46BC6">
      <w:pPr>
        <w:pStyle w:val="textprace"/>
        <w:keepNext/>
      </w:pPr>
      <w:r w:rsidRPr="00A445A9">
        <w:rPr>
          <w:noProof/>
        </w:rPr>
        <w:drawing>
          <wp:inline distT="0" distB="0" distL="0" distR="0" wp14:anchorId="4526C9FA" wp14:editId="7C1F6714">
            <wp:extent cx="4863415" cy="1751162"/>
            <wp:effectExtent l="0" t="0" r="0" b="1905"/>
            <wp:docPr id="1458325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686" name=""/>
                    <pic:cNvPicPr/>
                  </pic:nvPicPr>
                  <pic:blipFill>
                    <a:blip r:embed="rId41"/>
                    <a:stretch>
                      <a:fillRect/>
                    </a:stretch>
                  </pic:blipFill>
                  <pic:spPr>
                    <a:xfrm>
                      <a:off x="0" y="0"/>
                      <a:ext cx="4886250" cy="1759384"/>
                    </a:xfrm>
                    <a:prstGeom prst="rect">
                      <a:avLst/>
                    </a:prstGeom>
                  </pic:spPr>
                </pic:pic>
              </a:graphicData>
            </a:graphic>
          </wp:inline>
        </w:drawing>
      </w:r>
    </w:p>
    <w:p w14:paraId="56F2513A" w14:textId="03C1F522" w:rsidR="00A445A9" w:rsidRDefault="00B46BC6" w:rsidP="00B46BC6">
      <w:pPr>
        <w:pStyle w:val="Titulek"/>
        <w:jc w:val="both"/>
      </w:pPr>
      <w:bookmarkStart w:id="52" w:name="_Toc192950982"/>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25</w:t>
      </w:r>
      <w:r w:rsidR="00473C96">
        <w:rPr>
          <w:noProof/>
        </w:rPr>
        <w:fldChar w:fldCharType="end"/>
      </w:r>
      <w:r w:rsidR="003F2ABE">
        <w:rPr>
          <w:noProof/>
        </w:rPr>
        <w:t>.</w:t>
      </w:r>
      <w:r>
        <w:t xml:space="preserve"> </w:t>
      </w:r>
      <w:r w:rsidRPr="00323F43">
        <w:t>Wget tcp syn payload souboru</w:t>
      </w:r>
      <w:bookmarkEnd w:id="52"/>
    </w:p>
    <w:p w14:paraId="42E5C58F" w14:textId="77777777" w:rsidR="003F2ABE" w:rsidRPr="003F2ABE" w:rsidRDefault="003F2ABE" w:rsidP="003F2ABE"/>
    <w:p w14:paraId="2A208085" w14:textId="77777777" w:rsidR="00B46BC6" w:rsidRDefault="00A445A9" w:rsidP="00B46BC6">
      <w:pPr>
        <w:pStyle w:val="textprace"/>
        <w:keepNext/>
      </w:pPr>
      <w:r w:rsidRPr="00A445A9">
        <w:rPr>
          <w:noProof/>
        </w:rPr>
        <w:drawing>
          <wp:inline distT="0" distB="0" distL="0" distR="0" wp14:anchorId="77761EB9" wp14:editId="0985A7CE">
            <wp:extent cx="4992737" cy="1886334"/>
            <wp:effectExtent l="0" t="0" r="0" b="0"/>
            <wp:docPr id="14991925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2585" name=""/>
                    <pic:cNvPicPr/>
                  </pic:nvPicPr>
                  <pic:blipFill>
                    <a:blip r:embed="rId42"/>
                    <a:stretch>
                      <a:fillRect/>
                    </a:stretch>
                  </pic:blipFill>
                  <pic:spPr>
                    <a:xfrm>
                      <a:off x="0" y="0"/>
                      <a:ext cx="5004083" cy="1890621"/>
                    </a:xfrm>
                    <a:prstGeom prst="rect">
                      <a:avLst/>
                    </a:prstGeom>
                  </pic:spPr>
                </pic:pic>
              </a:graphicData>
            </a:graphic>
          </wp:inline>
        </w:drawing>
      </w:r>
    </w:p>
    <w:p w14:paraId="5CDB840F" w14:textId="03D8DF3C" w:rsidR="00A445A9" w:rsidRDefault="00B46BC6" w:rsidP="00B46BC6">
      <w:pPr>
        <w:pStyle w:val="Titulek"/>
        <w:jc w:val="both"/>
      </w:pPr>
      <w:bookmarkStart w:id="53" w:name="_Toc192950983"/>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26</w:t>
      </w:r>
      <w:r w:rsidR="00473C96">
        <w:rPr>
          <w:noProof/>
        </w:rPr>
        <w:fldChar w:fldCharType="end"/>
      </w:r>
      <w:r w:rsidR="003F2ABE">
        <w:rPr>
          <w:noProof/>
        </w:rPr>
        <w:t>.</w:t>
      </w:r>
      <w:r>
        <w:t xml:space="preserve"> </w:t>
      </w:r>
      <w:r w:rsidRPr="008E3452">
        <w:t>Script na TCP SYN flood</w:t>
      </w:r>
      <w:bookmarkEnd w:id="53"/>
    </w:p>
    <w:p w14:paraId="31F8C3EF" w14:textId="77777777" w:rsidR="003F2ABE" w:rsidRPr="003F2ABE" w:rsidRDefault="003F2ABE" w:rsidP="003F2ABE"/>
    <w:p w14:paraId="2E6C1135" w14:textId="184592DC" w:rsidR="00A445A9" w:rsidRPr="00A445A9" w:rsidRDefault="00231077" w:rsidP="00A445A9">
      <w:pPr>
        <w:pStyle w:val="textprace"/>
      </w:pPr>
      <w:r>
        <w:t>I když je obsah scriptu podobný, musíme u něj určit,</w:t>
      </w:r>
      <w:r w:rsidR="00A445A9" w:rsidRPr="00A445A9">
        <w:t xml:space="preserve"> jak bude vypadat hping3 příkaz. N</w:t>
      </w:r>
      <w:r w:rsidR="00620365" w:rsidRPr="00620365">
        <w:t>a</w:t>
      </w:r>
      <w:r w:rsidR="00A445A9" w:rsidRPr="00A445A9">
        <w:t xml:space="preserve">deklarujeme si cílovou IP adresu a port a nastavíme možnosti u příkazu </w:t>
      </w:r>
      <w:bookmarkStart w:id="54" w:name="_Hlk192768283"/>
      <w:r w:rsidR="00C1199D">
        <w:t>„</w:t>
      </w:r>
      <w:bookmarkEnd w:id="54"/>
      <w:r w:rsidR="00A445A9" w:rsidRPr="00A445A9">
        <w:t>-S</w:t>
      </w:r>
      <w:bookmarkStart w:id="55" w:name="_Hlk192768292"/>
      <w:r w:rsidR="00C1199D">
        <w:t>“</w:t>
      </w:r>
      <w:bookmarkEnd w:id="55"/>
      <w:r w:rsidR="00A445A9" w:rsidRPr="00A445A9">
        <w:t xml:space="preserve">, jelikož chceme posílat SYN tcp flag a možnost </w:t>
      </w:r>
      <w:r w:rsidR="00C1199D">
        <w:t>„</w:t>
      </w:r>
      <w:r w:rsidR="00A445A9" w:rsidRPr="00A445A9">
        <w:t>--flood</w:t>
      </w:r>
      <w:r w:rsidR="00C1199D">
        <w:t>“</w:t>
      </w:r>
      <w:r w:rsidR="00A445A9" w:rsidRPr="00A445A9">
        <w:t xml:space="preserve"> pro nejrychlejší zasílaní paketů. Po </w:t>
      </w:r>
      <w:r w:rsidR="00A445A9" w:rsidRPr="00A445A9">
        <w:lastRenderedPageBreak/>
        <w:t xml:space="preserve">spuštění útok zapříčiní, že DNS server </w:t>
      </w:r>
      <w:r w:rsidR="003F2ABE">
        <w:t xml:space="preserve">na </w:t>
      </w:r>
      <w:r w:rsidR="00A445A9" w:rsidRPr="00A445A9">
        <w:t>portu 53 bude přetížen a neměl by být schopen tak vykonávat jeho službu. Tím pádem normální uživatele, kteří na tuto stránku jdou poprvé (nevědí IP adresu stránky www.victim.com), nebudou schopni se na stránku dostat.</w:t>
      </w:r>
    </w:p>
    <w:p w14:paraId="7085EA1E" w14:textId="02DCD8ED" w:rsidR="00A445A9" w:rsidRPr="00A445A9" w:rsidRDefault="00A445A9" w:rsidP="00A445A9">
      <w:pPr>
        <w:pStyle w:val="textprace"/>
      </w:pPr>
      <w:r w:rsidRPr="00A445A9">
        <w:t>Spustíme podobný script na ověření odezvy a po nějaké době by měla hodnota překročit požadovanou hodnotu. Tím se přidá na stránku náš řetězec pro splnění úlohy.</w:t>
      </w:r>
    </w:p>
    <w:p w14:paraId="76EC03D6" w14:textId="77777777" w:rsidR="00B46BC6" w:rsidRDefault="00C1199D" w:rsidP="003F2ABE">
      <w:pPr>
        <w:pStyle w:val="textprace"/>
        <w:keepNext/>
        <w:spacing w:after="120"/>
      </w:pPr>
      <w:r w:rsidRPr="00C1199D">
        <w:rPr>
          <w:noProof/>
        </w:rPr>
        <w:drawing>
          <wp:inline distT="0" distB="0" distL="0" distR="0" wp14:anchorId="4714D01E" wp14:editId="0480D7CF">
            <wp:extent cx="3162741" cy="714475"/>
            <wp:effectExtent l="0" t="0" r="0" b="9525"/>
            <wp:docPr id="1999655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5941" name=""/>
                    <pic:cNvPicPr/>
                  </pic:nvPicPr>
                  <pic:blipFill>
                    <a:blip r:embed="rId43"/>
                    <a:stretch>
                      <a:fillRect/>
                    </a:stretch>
                  </pic:blipFill>
                  <pic:spPr>
                    <a:xfrm>
                      <a:off x="0" y="0"/>
                      <a:ext cx="3162741" cy="714475"/>
                    </a:xfrm>
                    <a:prstGeom prst="rect">
                      <a:avLst/>
                    </a:prstGeom>
                  </pic:spPr>
                </pic:pic>
              </a:graphicData>
            </a:graphic>
          </wp:inline>
        </w:drawing>
      </w:r>
    </w:p>
    <w:p w14:paraId="646549C9" w14:textId="14E838FC" w:rsidR="00A445A9" w:rsidRDefault="00B46BC6" w:rsidP="00B46BC6">
      <w:pPr>
        <w:pStyle w:val="Titulek"/>
        <w:jc w:val="both"/>
      </w:pPr>
      <w:bookmarkStart w:id="56" w:name="_Toc192950984"/>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27</w:t>
      </w:r>
      <w:r w:rsidR="00473C96">
        <w:rPr>
          <w:noProof/>
        </w:rPr>
        <w:fldChar w:fldCharType="end"/>
      </w:r>
      <w:r w:rsidR="003F2ABE">
        <w:rPr>
          <w:noProof/>
        </w:rPr>
        <w:t>.</w:t>
      </w:r>
      <w:r>
        <w:t xml:space="preserve"> </w:t>
      </w:r>
      <w:r w:rsidRPr="005F71B4">
        <w:t>Výstup scriptu na ověření odezvy</w:t>
      </w:r>
      <w:bookmarkEnd w:id="56"/>
    </w:p>
    <w:p w14:paraId="2BDEEB59" w14:textId="77777777" w:rsidR="003F2ABE" w:rsidRPr="003F2ABE" w:rsidRDefault="003F2ABE" w:rsidP="003F2ABE"/>
    <w:p w14:paraId="7F3141AF" w14:textId="77777777" w:rsidR="00B46BC6" w:rsidRDefault="00C1199D" w:rsidP="003F2ABE">
      <w:pPr>
        <w:pStyle w:val="textprace"/>
        <w:keepNext/>
        <w:spacing w:after="0"/>
      </w:pPr>
      <w:r w:rsidRPr="00C1199D">
        <w:rPr>
          <w:noProof/>
        </w:rPr>
        <w:drawing>
          <wp:inline distT="0" distB="0" distL="0" distR="0" wp14:anchorId="5D81DC2F" wp14:editId="0B6D68CB">
            <wp:extent cx="5579745" cy="964236"/>
            <wp:effectExtent l="0" t="0" r="1905" b="7620"/>
            <wp:docPr id="2219631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63102" name=""/>
                    <pic:cNvPicPr/>
                  </pic:nvPicPr>
                  <pic:blipFill>
                    <a:blip r:embed="rId44"/>
                    <a:stretch>
                      <a:fillRect/>
                    </a:stretch>
                  </pic:blipFill>
                  <pic:spPr>
                    <a:xfrm>
                      <a:off x="0" y="0"/>
                      <a:ext cx="5579745" cy="964236"/>
                    </a:xfrm>
                    <a:prstGeom prst="rect">
                      <a:avLst/>
                    </a:prstGeom>
                  </pic:spPr>
                </pic:pic>
              </a:graphicData>
            </a:graphic>
          </wp:inline>
        </w:drawing>
      </w:r>
    </w:p>
    <w:p w14:paraId="038A7B57" w14:textId="21F779F8" w:rsidR="00A445A9" w:rsidRPr="00A445A9" w:rsidRDefault="00B46BC6" w:rsidP="00B46BC6">
      <w:pPr>
        <w:pStyle w:val="Titulek"/>
        <w:jc w:val="both"/>
      </w:pPr>
      <w:bookmarkStart w:id="57" w:name="_Toc192950985"/>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28</w:t>
      </w:r>
      <w:r w:rsidR="00473C96">
        <w:rPr>
          <w:noProof/>
        </w:rPr>
        <w:fldChar w:fldCharType="end"/>
      </w:r>
      <w:r w:rsidR="003F2ABE">
        <w:rPr>
          <w:noProof/>
        </w:rPr>
        <w:t>.</w:t>
      </w:r>
      <w:r>
        <w:t xml:space="preserve"> </w:t>
      </w:r>
      <w:r w:rsidRPr="00D9358C">
        <w:t>Splnění úlohy – TCP řetězec</w:t>
      </w:r>
      <w:bookmarkEnd w:id="57"/>
    </w:p>
    <w:p w14:paraId="1EC27729" w14:textId="77777777" w:rsidR="00A445A9" w:rsidRPr="00A445A9" w:rsidRDefault="00A445A9" w:rsidP="00A445A9"/>
    <w:p w14:paraId="77CCD5F2" w14:textId="16FE3622" w:rsidR="00050C47" w:rsidRDefault="00050C47" w:rsidP="00A26D9F">
      <w:pPr>
        <w:pStyle w:val="Nadpis1"/>
      </w:pPr>
      <w:bookmarkStart w:id="58" w:name="_Toc193053244"/>
      <w:r>
        <w:lastRenderedPageBreak/>
        <w:t>Závěr</w:t>
      </w:r>
      <w:bookmarkEnd w:id="58"/>
    </w:p>
    <w:p w14:paraId="20B27B44" w14:textId="77777777" w:rsidR="00C1199D" w:rsidRPr="00C1199D" w:rsidRDefault="00C1199D" w:rsidP="00C1199D">
      <w:pPr>
        <w:pStyle w:val="textprace"/>
        <w:rPr>
          <w:rStyle w:val="texttucnyrez"/>
          <w:b w:val="0"/>
        </w:rPr>
      </w:pPr>
      <w:r w:rsidRPr="00C1199D">
        <w:rPr>
          <w:rStyle w:val="texttucnyrez"/>
          <w:b w:val="0"/>
        </w:rPr>
        <w:t>V závěru této práce jsou shrnuty klíčové poznatky získané z teoretické analýzy i praktické simulace útoků typu Denial of Service (DoS). Teoretická část poskytla ucelený přehled o různých metodách provádění útoků, včetně distribuovaných, volumetrických, protokolových a aplikačních útoků. Byly zde zdůrazněny mechanismy, které vedou k vyčerpání zdrojů cílového systému a následnému omezení nebo úplné nedostupnosti online služeb. Následný rozbor těchto útoků poukázal na jejich potenciál způsobit značné finanční a reputační škody, což podtrhuje důležitost dalšího výzkumu a vývoje obranných technologií.</w:t>
      </w:r>
    </w:p>
    <w:p w14:paraId="7A2FADB3" w14:textId="550B532A" w:rsidR="00C1199D" w:rsidRPr="00C1199D" w:rsidRDefault="00C1199D" w:rsidP="00C1199D">
      <w:pPr>
        <w:pStyle w:val="textprace"/>
        <w:rPr>
          <w:rStyle w:val="texttucnyrez"/>
          <w:b w:val="0"/>
        </w:rPr>
      </w:pPr>
      <w:r w:rsidRPr="00C1199D">
        <w:rPr>
          <w:rStyle w:val="texttucnyrez"/>
          <w:b w:val="0"/>
        </w:rPr>
        <w:t>Praktická část práce se zaměřila výhradně na stránku útoků a jejich simulaci ve virtualizovaném prostředí. Konkrétně byly implementovány a testovány útoky typu HTTP flood a TCP SYN flood, jejichž cílem bylo demonstrovat, jak lze přetížit cílový systém. Výsledky simulace prokázaly, že i relativně jednoduché útoky mohou způsobit zhoršení odezvy a destabilizaci cílové služby. Toto zjištění poukazuje na reálnou hrozbu, jež DoS útoky představují, a potvrzuje, že schopnost útoku narušit běžný provoz není zanedbatelná, zejména pokud by byl útok prováděn ve větším měřítku.</w:t>
      </w:r>
    </w:p>
    <w:p w14:paraId="75A84407" w14:textId="1227AF9B" w:rsidR="008414A8" w:rsidRPr="00C1199D" w:rsidRDefault="00C1199D" w:rsidP="00C1199D">
      <w:pPr>
        <w:pStyle w:val="textprace"/>
      </w:pPr>
      <w:r w:rsidRPr="00C1199D">
        <w:rPr>
          <w:rStyle w:val="texttucnyrez"/>
          <w:b w:val="0"/>
        </w:rPr>
        <w:t>Dále získané poznatky o technických aspektech provádění útoků mohou sloužit jako základ pro budoucí vývoj bezpečnostních strategií. Znalost mechanismů útoků totiž umožňuje lépe navrhnout a implementovat ochranné systémy, které by dokázaly minimalizovat jejich dopad. Práce tedy nejen rozšiřuje teoretické poznatky v oblasti kybernetické bezpečnosti, ale také podněcuje další výzkum zaměřený na efektivní ochranu před DoS útoky. Celkově lze říci, že dosažené výsledky přispívají k lepšímu pochopení dynamiky útoků na online služby a upozorňují na nutnost nepřetržitého zvyšování bezpečnostních standardů v informačních systémech.</w:t>
      </w:r>
    </w:p>
    <w:p w14:paraId="5346BA13" w14:textId="77777777" w:rsidR="00A26D9F" w:rsidRDefault="00A26D9F" w:rsidP="0015488F">
      <w:pPr>
        <w:pStyle w:val="textprace"/>
      </w:pPr>
    </w:p>
    <w:p w14:paraId="5B5D5CB8" w14:textId="77777777" w:rsidR="0014016C" w:rsidRPr="00CF6607" w:rsidRDefault="0014016C" w:rsidP="0015488F">
      <w:pPr>
        <w:pStyle w:val="textprace"/>
      </w:pPr>
    </w:p>
    <w:p w14:paraId="27BAD550" w14:textId="77777777" w:rsidR="00050C47" w:rsidRDefault="00E857CD" w:rsidP="00A26D9F">
      <w:pPr>
        <w:pStyle w:val="Nadpis1"/>
      </w:pPr>
      <w:bookmarkStart w:id="59" w:name="_Toc193053245"/>
      <w:r>
        <w:lastRenderedPageBreak/>
        <w:t>Seznam použitých zdrojů</w:t>
      </w:r>
      <w:bookmarkEnd w:id="59"/>
    </w:p>
    <w:p w14:paraId="0C15924B" w14:textId="54B26CC9" w:rsidR="00D45E9D" w:rsidRDefault="00D45E9D" w:rsidP="00C1199D">
      <w:pPr>
        <w:pStyle w:val="textprace"/>
      </w:pPr>
      <w:r w:rsidRPr="00D45E9D">
        <w:t>Falowo, Olufunsho &amp; Ozer, Murat &amp; Li, Chengcheng &amp; Bou abdo, Jacques.</w:t>
      </w:r>
      <w:r>
        <w:t xml:space="preserve"> </w:t>
      </w:r>
      <w:r w:rsidRPr="00D45E9D">
        <w:t>Evolving Malware &amp; DDoS Attacks: Decadal Longitudinal Study.</w:t>
      </w:r>
      <w:r>
        <w:t xml:space="preserve"> </w:t>
      </w:r>
      <w:r w:rsidRPr="00D45E9D">
        <w:t>IEEE Access. PP. 1-1. 10.1109/ACCESS.2024.3376682.</w:t>
      </w:r>
      <w:r>
        <w:t xml:space="preserve"> </w:t>
      </w:r>
      <w:r w:rsidR="00601AEF" w:rsidRPr="00601AEF">
        <w:t xml:space="preserve">[online] </w:t>
      </w:r>
      <w:r w:rsidR="00601AEF">
        <w:t xml:space="preserve">2024 </w:t>
      </w:r>
      <w:r>
        <w:t xml:space="preserve">[cit. 2024-12-14] Dostupné také z: </w:t>
      </w:r>
      <w:r w:rsidRPr="00D45E9D">
        <w:t>https://www.researchgate.net/publication/378952021_Evolving_Malware_DDoS_Attacks_Decadal_Longitudinal_Study</w:t>
      </w:r>
    </w:p>
    <w:p w14:paraId="5B001CAD" w14:textId="0503882B" w:rsidR="00D45E9D" w:rsidRDefault="00D45E9D" w:rsidP="00D45E9D">
      <w:pPr>
        <w:pStyle w:val="textprace"/>
      </w:pPr>
      <w:r>
        <w:t xml:space="preserve">Kintr Lukáš. </w:t>
      </w:r>
      <w:r w:rsidRPr="00D45E9D">
        <w:t>2023 Report on the</w:t>
      </w:r>
      <w:r>
        <w:t xml:space="preserve"> </w:t>
      </w:r>
      <w:r w:rsidRPr="00D45E9D">
        <w:t>State of Cybersecurity</w:t>
      </w:r>
      <w:r>
        <w:t xml:space="preserve"> </w:t>
      </w:r>
      <w:r w:rsidRPr="00D45E9D">
        <w:t>in the Czech Republic</w:t>
      </w:r>
      <w:r>
        <w:t xml:space="preserve">. NÚKIB. [online] </w:t>
      </w:r>
      <w:r w:rsidR="00601AEF">
        <w:t xml:space="preserve">2023. [cit. 2024-12-14] Dostupné také z: </w:t>
      </w:r>
      <w:r w:rsidR="00601AEF" w:rsidRPr="00601AEF">
        <w:t>https://nukib.gov.cz/download/publications_en/2023_Report_on_the_State_of_Cybersecurity_in_the_Czech_Republic.pdf</w:t>
      </w:r>
    </w:p>
    <w:p w14:paraId="2258ACD8" w14:textId="0435D5B2" w:rsidR="00C1199D" w:rsidRPr="00C1199D" w:rsidRDefault="00C1199D" w:rsidP="00C1199D">
      <w:pPr>
        <w:pStyle w:val="textprace"/>
      </w:pPr>
      <w:r w:rsidRPr="00C1199D">
        <w:t>Merkebaiuly, Medet. Overview of Distributed Denial of Service (DDoS) attack types and mitigation methods. InterConf. 10.51582/interconf.19-20.03.2024.048.</w:t>
      </w:r>
      <w:r w:rsidR="00601AEF" w:rsidRPr="00601AEF">
        <w:t xml:space="preserve"> [online]</w:t>
      </w:r>
      <w:r w:rsidRPr="00C1199D">
        <w:t xml:space="preserve"> 2024</w:t>
      </w:r>
      <w:r w:rsidR="00601AEF">
        <w:t>.</w:t>
      </w:r>
      <w:r w:rsidRPr="00C1199D">
        <w:t xml:space="preserve"> [cit. 2024-12-14]. Dostupné také z: https://www.researchgate.net/publicati¬on/379284307_Over-view_of_Distributed_Denial_of_Service_DDoS_attack_types_and_mitigation_methods</w:t>
      </w:r>
    </w:p>
    <w:p w14:paraId="3EEBB0B6" w14:textId="5C122348" w:rsidR="00C1199D" w:rsidRPr="00C1199D" w:rsidRDefault="00C1199D" w:rsidP="00C1199D">
      <w:pPr>
        <w:pStyle w:val="textprace"/>
      </w:pPr>
      <w:r w:rsidRPr="00C1199D">
        <w:t>Zargar, ST &amp; Joshi, J &amp; Tipper, D, A survey of defense mechanisms against distributed denial of service (DDOS) flooding attacks. IEEE Communications Surveys and Tutorials</w:t>
      </w:r>
      <w:r w:rsidR="00D45E9D">
        <w:t>.</w:t>
      </w:r>
      <w:r w:rsidRPr="00C1199D">
        <w:t xml:space="preserve"> </w:t>
      </w:r>
      <w:r w:rsidR="00601AEF" w:rsidRPr="00601AEF">
        <w:t>[online]</w:t>
      </w:r>
      <w:r w:rsidR="00601AEF">
        <w:t xml:space="preserve"> </w:t>
      </w:r>
      <w:r w:rsidRPr="00C1199D">
        <w:t>2013</w:t>
      </w:r>
      <w:r w:rsidR="00601AEF">
        <w:t>.</w:t>
      </w:r>
      <w:r w:rsidRPr="00C1199D">
        <w:t xml:space="preserve"> [cit. 2024-12-</w:t>
      </w:r>
      <w:r w:rsidR="00601AEF">
        <w:t>27</w:t>
      </w:r>
      <w:r w:rsidRPr="00C1199D">
        <w:t>]. Dostupné také z: https://d-scholar-ship.pitt.edu/19225/1/FinalVersion.pdf</w:t>
      </w:r>
    </w:p>
    <w:p w14:paraId="72E71293" w14:textId="787A4B92" w:rsidR="00C1199D" w:rsidRPr="00C1199D" w:rsidRDefault="00C1199D" w:rsidP="007013F8">
      <w:pPr>
        <w:pStyle w:val="textprace"/>
        <w:jc w:val="left"/>
      </w:pPr>
      <w:r w:rsidRPr="00C1199D">
        <w:t xml:space="preserve">Obaid, Hadeel. Denial of Service Attacks: Tools and Categories. International Journal of En-gineering Research and. V9. 10.17577/IJERTV9IS030289. </w:t>
      </w:r>
      <w:r w:rsidR="00601AEF" w:rsidRPr="00601AEF">
        <w:t xml:space="preserve">[online] </w:t>
      </w:r>
      <w:r w:rsidRPr="00C1199D">
        <w:t xml:space="preserve">2020. </w:t>
      </w:r>
      <w:r w:rsidR="00601AEF" w:rsidRPr="00C1199D">
        <w:t>[cit. 2024-12-2</w:t>
      </w:r>
      <w:r w:rsidR="00601AEF">
        <w:t>7</w:t>
      </w:r>
      <w:r w:rsidR="00601AEF" w:rsidRPr="00C1199D">
        <w:t>]</w:t>
      </w:r>
      <w:r w:rsidR="00601AEF">
        <w:t xml:space="preserve"> </w:t>
      </w:r>
      <w:r w:rsidR="007013F8">
        <w:t xml:space="preserve">Dostupné také z: </w:t>
      </w:r>
      <w:r w:rsidRPr="00C1199D">
        <w:t>https://www.researchgate.net/publication/341875337_Denial_of_Service_Attacks_Tools_and_Categories</w:t>
      </w:r>
    </w:p>
    <w:p w14:paraId="25C09727" w14:textId="18D5A025" w:rsidR="00C1199D" w:rsidRPr="00C1199D" w:rsidRDefault="00C1199D" w:rsidP="00C1199D">
      <w:pPr>
        <w:pStyle w:val="textprace"/>
      </w:pPr>
      <w:r w:rsidRPr="00C1199D">
        <w:t xml:space="preserve">Dandotiya, Abhinandan &amp; Sharma, Palash &amp; gole, Bharti &amp; Dubey, Shruti &amp; Dandotiya, Nidhi. An Empirical Analysis of DDoS Attack Detection and Mitigation Techniques: A Comparative Review of Tools and Methods. International Journal of Scientific Research in Computer Science, Engineering and Information Technology. 10. 1099-1108. 10.32628/CSEIT2410462. </w:t>
      </w:r>
      <w:r w:rsidR="00601AEF" w:rsidRPr="00601AEF">
        <w:t xml:space="preserve">[online] </w:t>
      </w:r>
      <w:r w:rsidRPr="00C1199D">
        <w:t xml:space="preserve">2024. </w:t>
      </w:r>
      <w:r w:rsidR="00601AEF" w:rsidRPr="00C1199D">
        <w:t>[cit. 2024-12-2</w:t>
      </w:r>
      <w:r w:rsidR="00601AEF">
        <w:t>8</w:t>
      </w:r>
      <w:r w:rsidR="00601AEF" w:rsidRPr="00C1199D">
        <w:t>]</w:t>
      </w:r>
      <w:r w:rsidR="00601AEF">
        <w:t xml:space="preserve"> </w:t>
      </w:r>
      <w:r w:rsidRPr="00C1199D">
        <w:t>ISSN: 2456-3307 Dostupné také z:</w:t>
      </w:r>
      <w:r w:rsidR="007013F8">
        <w:t> </w:t>
      </w:r>
      <w:r w:rsidRPr="00C1199D">
        <w:t>https://www.researchgate.net/publication/386447490_An_Empirical_Analysis_of_DDo</w:t>
      </w:r>
      <w:r w:rsidRPr="00C1199D">
        <w:lastRenderedPageBreak/>
        <w:t>S_Attack_Detection_and_Mitigation_Techniques_A_Comparative_Review_of_Tools_and_Methods</w:t>
      </w:r>
    </w:p>
    <w:p w14:paraId="68736F7C" w14:textId="0FD9D688" w:rsidR="00C1199D" w:rsidRPr="00C1199D" w:rsidRDefault="00C1199D" w:rsidP="00C1199D">
      <w:pPr>
        <w:pStyle w:val="textprace"/>
      </w:pPr>
      <w:r w:rsidRPr="00C1199D">
        <w:t>What is the low orbit ion cannon (LOIC)? Cloudflare. [online] 2024 [cit. 2024-12-2</w:t>
      </w:r>
      <w:r w:rsidR="00601AEF">
        <w:t>8</w:t>
      </w:r>
      <w:r w:rsidRPr="00C1199D">
        <w:t>]. Do-stupné také z: https://www.cloudflare.com/en-gb/learning/ddos/ddos-attack-tools/low-orbit-ion-cannon-loic/</w:t>
      </w:r>
    </w:p>
    <w:p w14:paraId="2F88CA5B" w14:textId="054A821B" w:rsidR="00C1199D" w:rsidRPr="00C1199D" w:rsidRDefault="00C1199D" w:rsidP="00C1199D">
      <w:pPr>
        <w:pStyle w:val="textprace"/>
      </w:pPr>
      <w:r w:rsidRPr="00C1199D">
        <w:t>Hping3</w:t>
      </w:r>
      <w:r w:rsidR="00601AEF">
        <w:t>.</w:t>
      </w:r>
      <w:r w:rsidRPr="00C1199D">
        <w:t xml:space="preserve"> Kali. [online] 2024 [cit. 2024-12-2</w:t>
      </w:r>
      <w:r w:rsidR="00601AEF">
        <w:t>8</w:t>
      </w:r>
      <w:r w:rsidRPr="00C1199D">
        <w:t xml:space="preserve">]. Dostupné také z: https://www.kali.org/to-ols/hping3/ </w:t>
      </w:r>
    </w:p>
    <w:p w14:paraId="2DC7C486" w14:textId="6BC68D27" w:rsidR="00C1199D" w:rsidRPr="00C1199D" w:rsidRDefault="00C1199D" w:rsidP="00C1199D">
      <w:pPr>
        <w:pStyle w:val="textprace"/>
      </w:pPr>
      <w:r w:rsidRPr="00C1199D">
        <w:t>Mukhadin Beschokov, What is HULK - HTTP Unbearable Load King?, wallarm [online] 2024 [cit. 2024-12-2</w:t>
      </w:r>
      <w:r w:rsidR="00601AEF">
        <w:t>9</w:t>
      </w:r>
      <w:r w:rsidRPr="00C1199D">
        <w:t>]. Dostupné z: https://www.wallarm.com/what/what-is-hulk-http-unbearable-load-king</w:t>
      </w:r>
    </w:p>
    <w:p w14:paraId="63CB1CBF" w14:textId="77777777" w:rsidR="00C1199D" w:rsidRPr="00C1199D" w:rsidRDefault="00C1199D" w:rsidP="00C1199D">
      <w:pPr>
        <w:pStyle w:val="textprace"/>
      </w:pPr>
      <w:r w:rsidRPr="00C1199D">
        <w:t>Netacad, CCNA: Enterprise Networking, Security, and Automation. [online] [Paywall] 2024 [cit. 2024-12-31]. Dostupné také z: https://www.netacad.com/trainings/ccna-enterprise-networking-security-automation?courseLang=en-US</w:t>
      </w:r>
    </w:p>
    <w:p w14:paraId="021AC3F3" w14:textId="2B0A4CA4" w:rsidR="00C1199D" w:rsidRPr="00C1199D" w:rsidRDefault="00C1199D" w:rsidP="00C1199D">
      <w:pPr>
        <w:pStyle w:val="textprace"/>
      </w:pPr>
      <w:r w:rsidRPr="00C1199D">
        <w:t>Scarfone, K., &amp; Mell, P. Guide to Intrusion Detection and Prevention Systems (IDPS). NIST Special Publication 800-94. National Institute of Standards and Technology. [online] 2007 [cit. 2024-12-31]. Dostupné také z: https://tsapps.nist.gov/publica-tion/get_pdf.cfm?pub_id=50951</w:t>
      </w:r>
    </w:p>
    <w:p w14:paraId="57DBFEB8" w14:textId="77777777" w:rsidR="00C1199D" w:rsidRPr="00C1199D" w:rsidRDefault="00C1199D" w:rsidP="00C1199D">
      <w:pPr>
        <w:pStyle w:val="textprace"/>
      </w:pPr>
      <w:r w:rsidRPr="00C1199D">
        <w:t>F5, What Is a Load Balancer?. [online] 2023 [cit. 2024-12-31]. Dostupné také z: https://www.f5.com/glossary/load-balancer</w:t>
      </w:r>
    </w:p>
    <w:p w14:paraId="6827C2F6" w14:textId="1B4F4B00" w:rsidR="003307E4" w:rsidRPr="00A03E86" w:rsidRDefault="00C1199D" w:rsidP="00C1199D">
      <w:pPr>
        <w:pStyle w:val="textprace"/>
      </w:pPr>
      <w:r w:rsidRPr="00C1199D">
        <w:t>Mirkovic, J., &amp; Reiher, P. A Taxonomy of DDoS Attack and DDoS Defense Mechanisms. [online] 2004 [cit. 2024-12-31]. Dostupné také z: https://www.prince-ton.edu/~rblee/ELE572Papers/Fall04Readings/DDoSmirkovic.pdf</w:t>
      </w:r>
    </w:p>
    <w:p w14:paraId="012418E3" w14:textId="77777777" w:rsidR="00820C8E" w:rsidRDefault="00820C8E" w:rsidP="00A26D9F">
      <w:r>
        <w:br w:type="page"/>
      </w:r>
    </w:p>
    <w:p w14:paraId="60DB6214" w14:textId="77777777" w:rsidR="00E857CD" w:rsidRDefault="00E857CD" w:rsidP="00E857CD">
      <w:pPr>
        <w:pStyle w:val="Nadpis4"/>
      </w:pPr>
      <w:r>
        <w:lastRenderedPageBreak/>
        <w:t>Seznam obrázků</w:t>
      </w:r>
    </w:p>
    <w:p w14:paraId="02C13FAA" w14:textId="240A4D18" w:rsidR="00D804CD" w:rsidRDefault="005D241D">
      <w:pPr>
        <w:pStyle w:val="Seznamobrzk"/>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\h \z \c "Obrázek" </w:instrText>
      </w:r>
      <w:r>
        <w:fldChar w:fldCharType="separate"/>
      </w:r>
      <w:hyperlink w:anchor="_Toc192950958" w:history="1">
        <w:r w:rsidR="00D804CD" w:rsidRPr="005A1D69">
          <w:rPr>
            <w:rStyle w:val="Hypertextovodkaz"/>
            <w:noProof/>
          </w:rPr>
          <w:t>Obrázek 1. Schéma základního DDoS útoku – vlastní zpracování</w:t>
        </w:r>
        <w:r w:rsidR="00D804CD">
          <w:rPr>
            <w:noProof/>
            <w:webHidden/>
          </w:rPr>
          <w:tab/>
        </w:r>
        <w:r w:rsidR="00D804CD">
          <w:rPr>
            <w:noProof/>
            <w:webHidden/>
          </w:rPr>
          <w:fldChar w:fldCharType="begin"/>
        </w:r>
        <w:r w:rsidR="00D804CD">
          <w:rPr>
            <w:noProof/>
            <w:webHidden/>
          </w:rPr>
          <w:instrText xml:space="preserve"> PAGEREF _Toc192950958 \h </w:instrText>
        </w:r>
        <w:r w:rsidR="00D804CD">
          <w:rPr>
            <w:noProof/>
            <w:webHidden/>
          </w:rPr>
        </w:r>
        <w:r w:rsidR="00D804CD">
          <w:rPr>
            <w:noProof/>
            <w:webHidden/>
          </w:rPr>
          <w:fldChar w:fldCharType="separate"/>
        </w:r>
        <w:r w:rsidR="00D804CD">
          <w:rPr>
            <w:noProof/>
            <w:webHidden/>
          </w:rPr>
          <w:t>7</w:t>
        </w:r>
        <w:r w:rsidR="00D804CD">
          <w:rPr>
            <w:noProof/>
            <w:webHidden/>
          </w:rPr>
          <w:fldChar w:fldCharType="end"/>
        </w:r>
      </w:hyperlink>
    </w:p>
    <w:p w14:paraId="4AB40D89" w14:textId="6F13CC3F"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59" w:history="1">
        <w:r w:rsidRPr="005A1D69">
          <w:rPr>
            <w:rStyle w:val="Hypertextovodkaz"/>
            <w:noProof/>
          </w:rPr>
          <w:t>Obrázek 2. Schéma ICMP flood útoku – vlastní zpracování</w:t>
        </w:r>
        <w:r>
          <w:rPr>
            <w:noProof/>
            <w:webHidden/>
          </w:rPr>
          <w:tab/>
        </w:r>
        <w:r>
          <w:rPr>
            <w:noProof/>
            <w:webHidden/>
          </w:rPr>
          <w:fldChar w:fldCharType="begin"/>
        </w:r>
        <w:r>
          <w:rPr>
            <w:noProof/>
            <w:webHidden/>
          </w:rPr>
          <w:instrText xml:space="preserve"> PAGEREF _Toc192950959 \h </w:instrText>
        </w:r>
        <w:r>
          <w:rPr>
            <w:noProof/>
            <w:webHidden/>
          </w:rPr>
        </w:r>
        <w:r>
          <w:rPr>
            <w:noProof/>
            <w:webHidden/>
          </w:rPr>
          <w:fldChar w:fldCharType="separate"/>
        </w:r>
        <w:r>
          <w:rPr>
            <w:noProof/>
            <w:webHidden/>
          </w:rPr>
          <w:t>8</w:t>
        </w:r>
        <w:r>
          <w:rPr>
            <w:noProof/>
            <w:webHidden/>
          </w:rPr>
          <w:fldChar w:fldCharType="end"/>
        </w:r>
      </w:hyperlink>
    </w:p>
    <w:p w14:paraId="78782420" w14:textId="4843874B"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0" w:history="1">
        <w:r w:rsidRPr="005A1D69">
          <w:rPr>
            <w:rStyle w:val="Hypertextovodkaz"/>
            <w:noProof/>
          </w:rPr>
          <w:t>Obrázek 3. Schéma TCP SYN flood útoku – vlastní zpracování</w:t>
        </w:r>
        <w:r>
          <w:rPr>
            <w:noProof/>
            <w:webHidden/>
          </w:rPr>
          <w:tab/>
        </w:r>
        <w:r>
          <w:rPr>
            <w:noProof/>
            <w:webHidden/>
          </w:rPr>
          <w:fldChar w:fldCharType="begin"/>
        </w:r>
        <w:r>
          <w:rPr>
            <w:noProof/>
            <w:webHidden/>
          </w:rPr>
          <w:instrText xml:space="preserve"> PAGEREF _Toc192950960 \h </w:instrText>
        </w:r>
        <w:r>
          <w:rPr>
            <w:noProof/>
            <w:webHidden/>
          </w:rPr>
        </w:r>
        <w:r>
          <w:rPr>
            <w:noProof/>
            <w:webHidden/>
          </w:rPr>
          <w:fldChar w:fldCharType="separate"/>
        </w:r>
        <w:r>
          <w:rPr>
            <w:noProof/>
            <w:webHidden/>
          </w:rPr>
          <w:t>8</w:t>
        </w:r>
        <w:r>
          <w:rPr>
            <w:noProof/>
            <w:webHidden/>
          </w:rPr>
          <w:fldChar w:fldCharType="end"/>
        </w:r>
      </w:hyperlink>
    </w:p>
    <w:p w14:paraId="340ECAEC" w14:textId="38A6C3A0"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1" w:history="1">
        <w:r w:rsidRPr="005A1D69">
          <w:rPr>
            <w:rStyle w:val="Hypertextovodkaz"/>
            <w:noProof/>
          </w:rPr>
          <w:t>Obrázek 4. Schéma HTTP GET flood útoku – vlastní zpracování</w:t>
        </w:r>
        <w:r>
          <w:rPr>
            <w:noProof/>
            <w:webHidden/>
          </w:rPr>
          <w:tab/>
        </w:r>
        <w:r>
          <w:rPr>
            <w:noProof/>
            <w:webHidden/>
          </w:rPr>
          <w:fldChar w:fldCharType="begin"/>
        </w:r>
        <w:r>
          <w:rPr>
            <w:noProof/>
            <w:webHidden/>
          </w:rPr>
          <w:instrText xml:space="preserve"> PAGEREF _Toc192950961 \h </w:instrText>
        </w:r>
        <w:r>
          <w:rPr>
            <w:noProof/>
            <w:webHidden/>
          </w:rPr>
        </w:r>
        <w:r>
          <w:rPr>
            <w:noProof/>
            <w:webHidden/>
          </w:rPr>
          <w:fldChar w:fldCharType="separate"/>
        </w:r>
        <w:r>
          <w:rPr>
            <w:noProof/>
            <w:webHidden/>
          </w:rPr>
          <w:t>9</w:t>
        </w:r>
        <w:r>
          <w:rPr>
            <w:noProof/>
            <w:webHidden/>
          </w:rPr>
          <w:fldChar w:fldCharType="end"/>
        </w:r>
      </w:hyperlink>
    </w:p>
    <w:p w14:paraId="368B9DC5" w14:textId="3C23822D"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2" w:history="1">
        <w:r w:rsidRPr="005A1D69">
          <w:rPr>
            <w:rStyle w:val="Hypertextovodkaz"/>
            <w:noProof/>
          </w:rPr>
          <w:t>Obrázek 5. Topologie praktické části – vlastní zpracování</w:t>
        </w:r>
        <w:r>
          <w:rPr>
            <w:noProof/>
            <w:webHidden/>
          </w:rPr>
          <w:tab/>
        </w:r>
        <w:r>
          <w:rPr>
            <w:noProof/>
            <w:webHidden/>
          </w:rPr>
          <w:fldChar w:fldCharType="begin"/>
        </w:r>
        <w:r>
          <w:rPr>
            <w:noProof/>
            <w:webHidden/>
          </w:rPr>
          <w:instrText xml:space="preserve"> PAGEREF _Toc192950962 \h </w:instrText>
        </w:r>
        <w:r>
          <w:rPr>
            <w:noProof/>
            <w:webHidden/>
          </w:rPr>
        </w:r>
        <w:r>
          <w:rPr>
            <w:noProof/>
            <w:webHidden/>
          </w:rPr>
          <w:fldChar w:fldCharType="separate"/>
        </w:r>
        <w:r>
          <w:rPr>
            <w:noProof/>
            <w:webHidden/>
          </w:rPr>
          <w:t>13</w:t>
        </w:r>
        <w:r>
          <w:rPr>
            <w:noProof/>
            <w:webHidden/>
          </w:rPr>
          <w:fldChar w:fldCharType="end"/>
        </w:r>
      </w:hyperlink>
    </w:p>
    <w:p w14:paraId="253066D5" w14:textId="0BF2771E"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3" w:history="1">
        <w:r w:rsidRPr="005A1D69">
          <w:rPr>
            <w:rStyle w:val="Hypertextovodkaz"/>
            <w:noProof/>
          </w:rPr>
          <w:t>Obrázek 6. Obsah named.conf.local</w:t>
        </w:r>
        <w:r>
          <w:rPr>
            <w:noProof/>
            <w:webHidden/>
          </w:rPr>
          <w:tab/>
        </w:r>
        <w:r>
          <w:rPr>
            <w:noProof/>
            <w:webHidden/>
          </w:rPr>
          <w:fldChar w:fldCharType="begin"/>
        </w:r>
        <w:r>
          <w:rPr>
            <w:noProof/>
            <w:webHidden/>
          </w:rPr>
          <w:instrText xml:space="preserve"> PAGEREF _Toc192950963 \h </w:instrText>
        </w:r>
        <w:r>
          <w:rPr>
            <w:noProof/>
            <w:webHidden/>
          </w:rPr>
        </w:r>
        <w:r>
          <w:rPr>
            <w:noProof/>
            <w:webHidden/>
          </w:rPr>
          <w:fldChar w:fldCharType="separate"/>
        </w:r>
        <w:r>
          <w:rPr>
            <w:noProof/>
            <w:webHidden/>
          </w:rPr>
          <w:t>15</w:t>
        </w:r>
        <w:r>
          <w:rPr>
            <w:noProof/>
            <w:webHidden/>
          </w:rPr>
          <w:fldChar w:fldCharType="end"/>
        </w:r>
      </w:hyperlink>
    </w:p>
    <w:p w14:paraId="4CE5D22B" w14:textId="3B05F866"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4" w:history="1">
        <w:r w:rsidRPr="005A1D69">
          <w:rPr>
            <w:rStyle w:val="Hypertextovodkaz"/>
            <w:noProof/>
          </w:rPr>
          <w:t>Obrázek 7. Obsah db.victim.com</w:t>
        </w:r>
        <w:r>
          <w:rPr>
            <w:noProof/>
            <w:webHidden/>
          </w:rPr>
          <w:tab/>
        </w:r>
        <w:r>
          <w:rPr>
            <w:noProof/>
            <w:webHidden/>
          </w:rPr>
          <w:fldChar w:fldCharType="begin"/>
        </w:r>
        <w:r>
          <w:rPr>
            <w:noProof/>
            <w:webHidden/>
          </w:rPr>
          <w:instrText xml:space="preserve"> PAGEREF _Toc192950964 \h </w:instrText>
        </w:r>
        <w:r>
          <w:rPr>
            <w:noProof/>
            <w:webHidden/>
          </w:rPr>
        </w:r>
        <w:r>
          <w:rPr>
            <w:noProof/>
            <w:webHidden/>
          </w:rPr>
          <w:fldChar w:fldCharType="separate"/>
        </w:r>
        <w:r>
          <w:rPr>
            <w:noProof/>
            <w:webHidden/>
          </w:rPr>
          <w:t>15</w:t>
        </w:r>
        <w:r>
          <w:rPr>
            <w:noProof/>
            <w:webHidden/>
          </w:rPr>
          <w:fldChar w:fldCharType="end"/>
        </w:r>
      </w:hyperlink>
    </w:p>
    <w:p w14:paraId="27BC9ED4" w14:textId="330855ED"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5" w:history="1">
        <w:r w:rsidRPr="005A1D69">
          <w:rPr>
            <w:rStyle w:val="Hypertextovodkaz"/>
            <w:noProof/>
          </w:rPr>
          <w:t>Obrázek 8. Obsah db.1.16.176.in-addr.arpa</w:t>
        </w:r>
        <w:r>
          <w:rPr>
            <w:noProof/>
            <w:webHidden/>
          </w:rPr>
          <w:tab/>
        </w:r>
        <w:r>
          <w:rPr>
            <w:noProof/>
            <w:webHidden/>
          </w:rPr>
          <w:fldChar w:fldCharType="begin"/>
        </w:r>
        <w:r>
          <w:rPr>
            <w:noProof/>
            <w:webHidden/>
          </w:rPr>
          <w:instrText xml:space="preserve"> PAGEREF _Toc192950965 \h </w:instrText>
        </w:r>
        <w:r>
          <w:rPr>
            <w:noProof/>
            <w:webHidden/>
          </w:rPr>
        </w:r>
        <w:r>
          <w:rPr>
            <w:noProof/>
            <w:webHidden/>
          </w:rPr>
          <w:fldChar w:fldCharType="separate"/>
        </w:r>
        <w:r>
          <w:rPr>
            <w:noProof/>
            <w:webHidden/>
          </w:rPr>
          <w:t>15</w:t>
        </w:r>
        <w:r>
          <w:rPr>
            <w:noProof/>
            <w:webHidden/>
          </w:rPr>
          <w:fldChar w:fldCharType="end"/>
        </w:r>
      </w:hyperlink>
    </w:p>
    <w:p w14:paraId="0A25F160" w14:textId="5B0B1CEF"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6" w:history="1">
        <w:r w:rsidRPr="005A1D69">
          <w:rPr>
            <w:rStyle w:val="Hypertextovodkaz"/>
            <w:noProof/>
          </w:rPr>
          <w:t>Obrázek 9. Bind shell script</w:t>
        </w:r>
        <w:r>
          <w:rPr>
            <w:noProof/>
            <w:webHidden/>
          </w:rPr>
          <w:tab/>
        </w:r>
        <w:r>
          <w:rPr>
            <w:noProof/>
            <w:webHidden/>
          </w:rPr>
          <w:fldChar w:fldCharType="begin"/>
        </w:r>
        <w:r>
          <w:rPr>
            <w:noProof/>
            <w:webHidden/>
          </w:rPr>
          <w:instrText xml:space="preserve"> PAGEREF _Toc192950966 \h </w:instrText>
        </w:r>
        <w:r>
          <w:rPr>
            <w:noProof/>
            <w:webHidden/>
          </w:rPr>
        </w:r>
        <w:r>
          <w:rPr>
            <w:noProof/>
            <w:webHidden/>
          </w:rPr>
          <w:fldChar w:fldCharType="separate"/>
        </w:r>
        <w:r>
          <w:rPr>
            <w:noProof/>
            <w:webHidden/>
          </w:rPr>
          <w:t>16</w:t>
        </w:r>
        <w:r>
          <w:rPr>
            <w:noProof/>
            <w:webHidden/>
          </w:rPr>
          <w:fldChar w:fldCharType="end"/>
        </w:r>
      </w:hyperlink>
    </w:p>
    <w:p w14:paraId="6CA9B8DA" w14:textId="69BD3185"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7" w:history="1">
        <w:r w:rsidRPr="005A1D69">
          <w:rPr>
            <w:rStyle w:val="Hypertextovodkaz"/>
            <w:noProof/>
          </w:rPr>
          <w:t>Obrázek 10. Obsah bind.service</w:t>
        </w:r>
        <w:r>
          <w:rPr>
            <w:noProof/>
            <w:webHidden/>
          </w:rPr>
          <w:tab/>
        </w:r>
        <w:r>
          <w:rPr>
            <w:noProof/>
            <w:webHidden/>
          </w:rPr>
          <w:fldChar w:fldCharType="begin"/>
        </w:r>
        <w:r>
          <w:rPr>
            <w:noProof/>
            <w:webHidden/>
          </w:rPr>
          <w:instrText xml:space="preserve"> PAGEREF _Toc192950967 \h </w:instrText>
        </w:r>
        <w:r>
          <w:rPr>
            <w:noProof/>
            <w:webHidden/>
          </w:rPr>
        </w:r>
        <w:r>
          <w:rPr>
            <w:noProof/>
            <w:webHidden/>
          </w:rPr>
          <w:fldChar w:fldCharType="separate"/>
        </w:r>
        <w:r>
          <w:rPr>
            <w:noProof/>
            <w:webHidden/>
          </w:rPr>
          <w:t>16</w:t>
        </w:r>
        <w:r>
          <w:rPr>
            <w:noProof/>
            <w:webHidden/>
          </w:rPr>
          <w:fldChar w:fldCharType="end"/>
        </w:r>
      </w:hyperlink>
    </w:p>
    <w:p w14:paraId="46258040" w14:textId="5AE7B007"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8" w:history="1">
        <w:r w:rsidRPr="005A1D69">
          <w:rPr>
            <w:rStyle w:val="Hypertextovodkaz"/>
            <w:noProof/>
          </w:rPr>
          <w:t>Obrázek 11. Hlavní script na CnC serveru</w:t>
        </w:r>
        <w:r>
          <w:rPr>
            <w:noProof/>
            <w:webHidden/>
          </w:rPr>
          <w:tab/>
        </w:r>
        <w:r>
          <w:rPr>
            <w:noProof/>
            <w:webHidden/>
          </w:rPr>
          <w:fldChar w:fldCharType="begin"/>
        </w:r>
        <w:r>
          <w:rPr>
            <w:noProof/>
            <w:webHidden/>
          </w:rPr>
          <w:instrText xml:space="preserve"> PAGEREF _Toc192950968 \h </w:instrText>
        </w:r>
        <w:r>
          <w:rPr>
            <w:noProof/>
            <w:webHidden/>
          </w:rPr>
        </w:r>
        <w:r>
          <w:rPr>
            <w:noProof/>
            <w:webHidden/>
          </w:rPr>
          <w:fldChar w:fldCharType="separate"/>
        </w:r>
        <w:r>
          <w:rPr>
            <w:noProof/>
            <w:webHidden/>
          </w:rPr>
          <w:t>17</w:t>
        </w:r>
        <w:r>
          <w:rPr>
            <w:noProof/>
            <w:webHidden/>
          </w:rPr>
          <w:fldChar w:fldCharType="end"/>
        </w:r>
      </w:hyperlink>
    </w:p>
    <w:p w14:paraId="27B5F73C" w14:textId="48943E73"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9" w:history="1">
        <w:r w:rsidRPr="005A1D69">
          <w:rPr>
            <w:rStyle w:val="Hypertextovodkaz"/>
            <w:noProof/>
          </w:rPr>
          <w:t>Obrázek 12. Service hlavního scriptu na CnC serveru</w:t>
        </w:r>
        <w:r>
          <w:rPr>
            <w:noProof/>
            <w:webHidden/>
          </w:rPr>
          <w:tab/>
        </w:r>
        <w:r>
          <w:rPr>
            <w:noProof/>
            <w:webHidden/>
          </w:rPr>
          <w:fldChar w:fldCharType="begin"/>
        </w:r>
        <w:r>
          <w:rPr>
            <w:noProof/>
            <w:webHidden/>
          </w:rPr>
          <w:instrText xml:space="preserve"> PAGEREF _Toc192950969 \h </w:instrText>
        </w:r>
        <w:r>
          <w:rPr>
            <w:noProof/>
            <w:webHidden/>
          </w:rPr>
        </w:r>
        <w:r>
          <w:rPr>
            <w:noProof/>
            <w:webHidden/>
          </w:rPr>
          <w:fldChar w:fldCharType="separate"/>
        </w:r>
        <w:r>
          <w:rPr>
            <w:noProof/>
            <w:webHidden/>
          </w:rPr>
          <w:t>17</w:t>
        </w:r>
        <w:r>
          <w:rPr>
            <w:noProof/>
            <w:webHidden/>
          </w:rPr>
          <w:fldChar w:fldCharType="end"/>
        </w:r>
      </w:hyperlink>
    </w:p>
    <w:p w14:paraId="0ADA866D" w14:textId="10319414"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0" w:history="1">
        <w:r w:rsidRPr="005A1D69">
          <w:rPr>
            <w:rStyle w:val="Hypertextovodkaz"/>
            <w:noProof/>
          </w:rPr>
          <w:t>Obrázek 13. Script na manuální spuštění útoku Botnet – Servery se službami</w:t>
        </w:r>
        <w:r>
          <w:rPr>
            <w:noProof/>
            <w:webHidden/>
          </w:rPr>
          <w:tab/>
        </w:r>
        <w:r>
          <w:rPr>
            <w:noProof/>
            <w:webHidden/>
          </w:rPr>
          <w:fldChar w:fldCharType="begin"/>
        </w:r>
        <w:r>
          <w:rPr>
            <w:noProof/>
            <w:webHidden/>
          </w:rPr>
          <w:instrText xml:space="preserve"> PAGEREF _Toc192950970 \h </w:instrText>
        </w:r>
        <w:r>
          <w:rPr>
            <w:noProof/>
            <w:webHidden/>
          </w:rPr>
        </w:r>
        <w:r>
          <w:rPr>
            <w:noProof/>
            <w:webHidden/>
          </w:rPr>
          <w:fldChar w:fldCharType="separate"/>
        </w:r>
        <w:r>
          <w:rPr>
            <w:noProof/>
            <w:webHidden/>
          </w:rPr>
          <w:t>18</w:t>
        </w:r>
        <w:r>
          <w:rPr>
            <w:noProof/>
            <w:webHidden/>
          </w:rPr>
          <w:fldChar w:fldCharType="end"/>
        </w:r>
      </w:hyperlink>
    </w:p>
    <w:p w14:paraId="7C63BDF7" w14:textId="0EE7F33D"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1" w:history="1">
        <w:r w:rsidRPr="005A1D69">
          <w:rPr>
            <w:rStyle w:val="Hypertextovodkaz"/>
            <w:noProof/>
          </w:rPr>
          <w:t>Obrázek 14. Script v botnetu – žádost o payload</w:t>
        </w:r>
        <w:r>
          <w:rPr>
            <w:noProof/>
            <w:webHidden/>
          </w:rPr>
          <w:tab/>
        </w:r>
        <w:r>
          <w:rPr>
            <w:noProof/>
            <w:webHidden/>
          </w:rPr>
          <w:fldChar w:fldCharType="begin"/>
        </w:r>
        <w:r>
          <w:rPr>
            <w:noProof/>
            <w:webHidden/>
          </w:rPr>
          <w:instrText xml:space="preserve"> PAGEREF _Toc192950971 \h </w:instrText>
        </w:r>
        <w:r>
          <w:rPr>
            <w:noProof/>
            <w:webHidden/>
          </w:rPr>
        </w:r>
        <w:r>
          <w:rPr>
            <w:noProof/>
            <w:webHidden/>
          </w:rPr>
          <w:fldChar w:fldCharType="separate"/>
        </w:r>
        <w:r>
          <w:rPr>
            <w:noProof/>
            <w:webHidden/>
          </w:rPr>
          <w:t>18</w:t>
        </w:r>
        <w:r>
          <w:rPr>
            <w:noProof/>
            <w:webHidden/>
          </w:rPr>
          <w:fldChar w:fldCharType="end"/>
        </w:r>
      </w:hyperlink>
    </w:p>
    <w:p w14:paraId="197B99AE" w14:textId="2110BED1"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2" w:history="1">
        <w:r w:rsidRPr="005A1D69">
          <w:rPr>
            <w:rStyle w:val="Hypertextovodkaz"/>
            <w:noProof/>
          </w:rPr>
          <w:t>Obrázek 15. Sniffer script na spuštění žádosti</w:t>
        </w:r>
        <w:r>
          <w:rPr>
            <w:noProof/>
            <w:webHidden/>
          </w:rPr>
          <w:tab/>
        </w:r>
        <w:r>
          <w:rPr>
            <w:noProof/>
            <w:webHidden/>
          </w:rPr>
          <w:fldChar w:fldCharType="begin"/>
        </w:r>
        <w:r>
          <w:rPr>
            <w:noProof/>
            <w:webHidden/>
          </w:rPr>
          <w:instrText xml:space="preserve"> PAGEREF _Toc192950972 \h </w:instrText>
        </w:r>
        <w:r>
          <w:rPr>
            <w:noProof/>
            <w:webHidden/>
          </w:rPr>
        </w:r>
        <w:r>
          <w:rPr>
            <w:noProof/>
            <w:webHidden/>
          </w:rPr>
          <w:fldChar w:fldCharType="separate"/>
        </w:r>
        <w:r>
          <w:rPr>
            <w:noProof/>
            <w:webHidden/>
          </w:rPr>
          <w:t>19</w:t>
        </w:r>
        <w:r>
          <w:rPr>
            <w:noProof/>
            <w:webHidden/>
          </w:rPr>
          <w:fldChar w:fldCharType="end"/>
        </w:r>
      </w:hyperlink>
    </w:p>
    <w:p w14:paraId="35C35FE2" w14:textId="1B1C9053"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3" w:history="1">
        <w:r w:rsidRPr="005A1D69">
          <w:rPr>
            <w:rStyle w:val="Hypertextovodkaz"/>
            <w:noProof/>
          </w:rPr>
          <w:t>Obrázek 16. Listen script na Apache serveru pro řetězec</w:t>
        </w:r>
        <w:r>
          <w:rPr>
            <w:noProof/>
            <w:webHidden/>
          </w:rPr>
          <w:tab/>
        </w:r>
        <w:r>
          <w:rPr>
            <w:noProof/>
            <w:webHidden/>
          </w:rPr>
          <w:fldChar w:fldCharType="begin"/>
        </w:r>
        <w:r>
          <w:rPr>
            <w:noProof/>
            <w:webHidden/>
          </w:rPr>
          <w:instrText xml:space="preserve"> PAGEREF _Toc192950973 \h </w:instrText>
        </w:r>
        <w:r>
          <w:rPr>
            <w:noProof/>
            <w:webHidden/>
          </w:rPr>
        </w:r>
        <w:r>
          <w:rPr>
            <w:noProof/>
            <w:webHidden/>
          </w:rPr>
          <w:fldChar w:fldCharType="separate"/>
        </w:r>
        <w:r>
          <w:rPr>
            <w:noProof/>
            <w:webHidden/>
          </w:rPr>
          <w:t>20</w:t>
        </w:r>
        <w:r>
          <w:rPr>
            <w:noProof/>
            <w:webHidden/>
          </w:rPr>
          <w:fldChar w:fldCharType="end"/>
        </w:r>
      </w:hyperlink>
    </w:p>
    <w:p w14:paraId="2342395F" w14:textId="5885D50C"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4" w:history="1">
        <w:r w:rsidRPr="005A1D69">
          <w:rPr>
            <w:rStyle w:val="Hypertextovodkaz"/>
            <w:noProof/>
          </w:rPr>
          <w:t>Obrázek 17. Bind shell + http server na Kali</w:t>
        </w:r>
        <w:r>
          <w:rPr>
            <w:noProof/>
            <w:webHidden/>
          </w:rPr>
          <w:tab/>
        </w:r>
        <w:r>
          <w:rPr>
            <w:noProof/>
            <w:webHidden/>
          </w:rPr>
          <w:fldChar w:fldCharType="begin"/>
        </w:r>
        <w:r>
          <w:rPr>
            <w:noProof/>
            <w:webHidden/>
          </w:rPr>
          <w:instrText xml:space="preserve"> PAGEREF _Toc192950974 \h </w:instrText>
        </w:r>
        <w:r>
          <w:rPr>
            <w:noProof/>
            <w:webHidden/>
          </w:rPr>
        </w:r>
        <w:r>
          <w:rPr>
            <w:noProof/>
            <w:webHidden/>
          </w:rPr>
          <w:fldChar w:fldCharType="separate"/>
        </w:r>
        <w:r>
          <w:rPr>
            <w:noProof/>
            <w:webHidden/>
          </w:rPr>
          <w:t>21</w:t>
        </w:r>
        <w:r>
          <w:rPr>
            <w:noProof/>
            <w:webHidden/>
          </w:rPr>
          <w:fldChar w:fldCharType="end"/>
        </w:r>
      </w:hyperlink>
    </w:p>
    <w:p w14:paraId="3E9FA3F0" w14:textId="7534827A"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5" w:history="1">
        <w:r w:rsidRPr="005A1D69">
          <w:rPr>
            <w:rStyle w:val="Hypertextovodkaz"/>
            <w:noProof/>
          </w:rPr>
          <w:t>Obrázek 18. Wget http payload souboru</w:t>
        </w:r>
        <w:r>
          <w:rPr>
            <w:noProof/>
            <w:webHidden/>
          </w:rPr>
          <w:tab/>
        </w:r>
        <w:r>
          <w:rPr>
            <w:noProof/>
            <w:webHidden/>
          </w:rPr>
          <w:fldChar w:fldCharType="begin"/>
        </w:r>
        <w:r>
          <w:rPr>
            <w:noProof/>
            <w:webHidden/>
          </w:rPr>
          <w:instrText xml:space="preserve"> PAGEREF _Toc192950975 \h </w:instrText>
        </w:r>
        <w:r>
          <w:rPr>
            <w:noProof/>
            <w:webHidden/>
          </w:rPr>
        </w:r>
        <w:r>
          <w:rPr>
            <w:noProof/>
            <w:webHidden/>
          </w:rPr>
          <w:fldChar w:fldCharType="separate"/>
        </w:r>
        <w:r>
          <w:rPr>
            <w:noProof/>
            <w:webHidden/>
          </w:rPr>
          <w:t>21</w:t>
        </w:r>
        <w:r>
          <w:rPr>
            <w:noProof/>
            <w:webHidden/>
          </w:rPr>
          <w:fldChar w:fldCharType="end"/>
        </w:r>
      </w:hyperlink>
    </w:p>
    <w:p w14:paraId="0D611165" w14:textId="425E1EEC"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6" w:history="1">
        <w:r w:rsidRPr="005A1D69">
          <w:rPr>
            <w:rStyle w:val="Hypertextovodkaz"/>
            <w:noProof/>
          </w:rPr>
          <w:t>Obrázek 19. cnc_ping-py</w:t>
        </w:r>
        <w:r>
          <w:rPr>
            <w:noProof/>
            <w:webHidden/>
          </w:rPr>
          <w:tab/>
        </w:r>
        <w:r>
          <w:rPr>
            <w:noProof/>
            <w:webHidden/>
          </w:rPr>
          <w:fldChar w:fldCharType="begin"/>
        </w:r>
        <w:r>
          <w:rPr>
            <w:noProof/>
            <w:webHidden/>
          </w:rPr>
          <w:instrText xml:space="preserve"> PAGEREF _Toc192950976 \h </w:instrText>
        </w:r>
        <w:r>
          <w:rPr>
            <w:noProof/>
            <w:webHidden/>
          </w:rPr>
        </w:r>
        <w:r>
          <w:rPr>
            <w:noProof/>
            <w:webHidden/>
          </w:rPr>
          <w:fldChar w:fldCharType="separate"/>
        </w:r>
        <w:r>
          <w:rPr>
            <w:noProof/>
            <w:webHidden/>
          </w:rPr>
          <w:t>22</w:t>
        </w:r>
        <w:r>
          <w:rPr>
            <w:noProof/>
            <w:webHidden/>
          </w:rPr>
          <w:fldChar w:fldCharType="end"/>
        </w:r>
      </w:hyperlink>
    </w:p>
    <w:p w14:paraId="5FE5160C" w14:textId="3EC83AE5"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7" w:history="1">
        <w:r w:rsidRPr="005A1D69">
          <w:rPr>
            <w:rStyle w:val="Hypertextovodkaz"/>
            <w:noProof/>
          </w:rPr>
          <w:t>Obrázek 20. Přijetí zahájení útoku</w:t>
        </w:r>
        <w:r>
          <w:rPr>
            <w:noProof/>
            <w:webHidden/>
          </w:rPr>
          <w:tab/>
        </w:r>
        <w:r>
          <w:rPr>
            <w:noProof/>
            <w:webHidden/>
          </w:rPr>
          <w:fldChar w:fldCharType="begin"/>
        </w:r>
        <w:r>
          <w:rPr>
            <w:noProof/>
            <w:webHidden/>
          </w:rPr>
          <w:instrText xml:space="preserve"> PAGEREF _Toc192950977 \h </w:instrText>
        </w:r>
        <w:r>
          <w:rPr>
            <w:noProof/>
            <w:webHidden/>
          </w:rPr>
        </w:r>
        <w:r>
          <w:rPr>
            <w:noProof/>
            <w:webHidden/>
          </w:rPr>
          <w:fldChar w:fldCharType="separate"/>
        </w:r>
        <w:r>
          <w:rPr>
            <w:noProof/>
            <w:webHidden/>
          </w:rPr>
          <w:t>22</w:t>
        </w:r>
        <w:r>
          <w:rPr>
            <w:noProof/>
            <w:webHidden/>
          </w:rPr>
          <w:fldChar w:fldCharType="end"/>
        </w:r>
      </w:hyperlink>
    </w:p>
    <w:p w14:paraId="728BB9B3" w14:textId="72697C24"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8" w:history="1">
        <w:r w:rsidRPr="005A1D69">
          <w:rPr>
            <w:rStyle w:val="Hypertextovodkaz"/>
            <w:noProof/>
          </w:rPr>
          <w:t>Obrázek 21. Spuštění CnC scriptu</w:t>
        </w:r>
        <w:r>
          <w:rPr>
            <w:noProof/>
            <w:webHidden/>
          </w:rPr>
          <w:tab/>
        </w:r>
        <w:r>
          <w:rPr>
            <w:noProof/>
            <w:webHidden/>
          </w:rPr>
          <w:fldChar w:fldCharType="begin"/>
        </w:r>
        <w:r>
          <w:rPr>
            <w:noProof/>
            <w:webHidden/>
          </w:rPr>
          <w:instrText xml:space="preserve"> PAGEREF _Toc192950978 \h </w:instrText>
        </w:r>
        <w:r>
          <w:rPr>
            <w:noProof/>
            <w:webHidden/>
          </w:rPr>
        </w:r>
        <w:r>
          <w:rPr>
            <w:noProof/>
            <w:webHidden/>
          </w:rPr>
          <w:fldChar w:fldCharType="separate"/>
        </w:r>
        <w:r>
          <w:rPr>
            <w:noProof/>
            <w:webHidden/>
          </w:rPr>
          <w:t>22</w:t>
        </w:r>
        <w:r>
          <w:rPr>
            <w:noProof/>
            <w:webHidden/>
          </w:rPr>
          <w:fldChar w:fldCharType="end"/>
        </w:r>
      </w:hyperlink>
    </w:p>
    <w:p w14:paraId="75600514" w14:textId="7F7B6D5C"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9" w:history="1">
        <w:r w:rsidRPr="005A1D69">
          <w:rPr>
            <w:rStyle w:val="Hypertextovodkaz"/>
            <w:noProof/>
          </w:rPr>
          <w:t>Obrázek 22. Script na HTTP flood útok</w:t>
        </w:r>
        <w:r>
          <w:rPr>
            <w:noProof/>
            <w:webHidden/>
          </w:rPr>
          <w:tab/>
        </w:r>
        <w:r>
          <w:rPr>
            <w:noProof/>
            <w:webHidden/>
          </w:rPr>
          <w:fldChar w:fldCharType="begin"/>
        </w:r>
        <w:r>
          <w:rPr>
            <w:noProof/>
            <w:webHidden/>
          </w:rPr>
          <w:instrText xml:space="preserve"> PAGEREF _Toc192950979 \h </w:instrText>
        </w:r>
        <w:r>
          <w:rPr>
            <w:noProof/>
            <w:webHidden/>
          </w:rPr>
        </w:r>
        <w:r>
          <w:rPr>
            <w:noProof/>
            <w:webHidden/>
          </w:rPr>
          <w:fldChar w:fldCharType="separate"/>
        </w:r>
        <w:r>
          <w:rPr>
            <w:noProof/>
            <w:webHidden/>
          </w:rPr>
          <w:t>23</w:t>
        </w:r>
        <w:r>
          <w:rPr>
            <w:noProof/>
            <w:webHidden/>
          </w:rPr>
          <w:fldChar w:fldCharType="end"/>
        </w:r>
      </w:hyperlink>
    </w:p>
    <w:p w14:paraId="7FAFD69C" w14:textId="6C1CFA14"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0" w:history="1">
        <w:r w:rsidRPr="005A1D69">
          <w:rPr>
            <w:rStyle w:val="Hypertextovodkaz"/>
            <w:noProof/>
          </w:rPr>
          <w:t>Obrázek 23. Script na měření odezvy</w:t>
        </w:r>
        <w:r>
          <w:rPr>
            <w:noProof/>
            <w:webHidden/>
          </w:rPr>
          <w:tab/>
        </w:r>
        <w:r>
          <w:rPr>
            <w:noProof/>
            <w:webHidden/>
          </w:rPr>
          <w:fldChar w:fldCharType="begin"/>
        </w:r>
        <w:r>
          <w:rPr>
            <w:noProof/>
            <w:webHidden/>
          </w:rPr>
          <w:instrText xml:space="preserve"> PAGEREF _Toc192950980 \h </w:instrText>
        </w:r>
        <w:r>
          <w:rPr>
            <w:noProof/>
            <w:webHidden/>
          </w:rPr>
        </w:r>
        <w:r>
          <w:rPr>
            <w:noProof/>
            <w:webHidden/>
          </w:rPr>
          <w:fldChar w:fldCharType="separate"/>
        </w:r>
        <w:r>
          <w:rPr>
            <w:noProof/>
            <w:webHidden/>
          </w:rPr>
          <w:t>24</w:t>
        </w:r>
        <w:r>
          <w:rPr>
            <w:noProof/>
            <w:webHidden/>
          </w:rPr>
          <w:fldChar w:fldCharType="end"/>
        </w:r>
      </w:hyperlink>
    </w:p>
    <w:p w14:paraId="17C912BD" w14:textId="5E852386"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1" w:history="1">
        <w:r w:rsidRPr="005A1D69">
          <w:rPr>
            <w:rStyle w:val="Hypertextovodkaz"/>
            <w:noProof/>
          </w:rPr>
          <w:t>Obrázek 24. Splnění úlohy – HTTP řetězec</w:t>
        </w:r>
        <w:r>
          <w:rPr>
            <w:noProof/>
            <w:webHidden/>
          </w:rPr>
          <w:tab/>
        </w:r>
        <w:r>
          <w:rPr>
            <w:noProof/>
            <w:webHidden/>
          </w:rPr>
          <w:fldChar w:fldCharType="begin"/>
        </w:r>
        <w:r>
          <w:rPr>
            <w:noProof/>
            <w:webHidden/>
          </w:rPr>
          <w:instrText xml:space="preserve"> PAGEREF _Toc192950981 \h </w:instrText>
        </w:r>
        <w:r>
          <w:rPr>
            <w:noProof/>
            <w:webHidden/>
          </w:rPr>
        </w:r>
        <w:r>
          <w:rPr>
            <w:noProof/>
            <w:webHidden/>
          </w:rPr>
          <w:fldChar w:fldCharType="separate"/>
        </w:r>
        <w:r>
          <w:rPr>
            <w:noProof/>
            <w:webHidden/>
          </w:rPr>
          <w:t>25</w:t>
        </w:r>
        <w:r>
          <w:rPr>
            <w:noProof/>
            <w:webHidden/>
          </w:rPr>
          <w:fldChar w:fldCharType="end"/>
        </w:r>
      </w:hyperlink>
    </w:p>
    <w:p w14:paraId="17E09E13" w14:textId="6A85E417"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2" w:history="1">
        <w:r w:rsidRPr="005A1D69">
          <w:rPr>
            <w:rStyle w:val="Hypertextovodkaz"/>
            <w:noProof/>
          </w:rPr>
          <w:t>Obrázek 25. Wget tcp syn payload souboru</w:t>
        </w:r>
        <w:r>
          <w:rPr>
            <w:noProof/>
            <w:webHidden/>
          </w:rPr>
          <w:tab/>
        </w:r>
        <w:r>
          <w:rPr>
            <w:noProof/>
            <w:webHidden/>
          </w:rPr>
          <w:fldChar w:fldCharType="begin"/>
        </w:r>
        <w:r>
          <w:rPr>
            <w:noProof/>
            <w:webHidden/>
          </w:rPr>
          <w:instrText xml:space="preserve"> PAGEREF _Toc192950982 \h </w:instrText>
        </w:r>
        <w:r>
          <w:rPr>
            <w:noProof/>
            <w:webHidden/>
          </w:rPr>
        </w:r>
        <w:r>
          <w:rPr>
            <w:noProof/>
            <w:webHidden/>
          </w:rPr>
          <w:fldChar w:fldCharType="separate"/>
        </w:r>
        <w:r>
          <w:rPr>
            <w:noProof/>
            <w:webHidden/>
          </w:rPr>
          <w:t>25</w:t>
        </w:r>
        <w:r>
          <w:rPr>
            <w:noProof/>
            <w:webHidden/>
          </w:rPr>
          <w:fldChar w:fldCharType="end"/>
        </w:r>
      </w:hyperlink>
    </w:p>
    <w:p w14:paraId="1F1D0856" w14:textId="22BF6EE6"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3" w:history="1">
        <w:r w:rsidRPr="005A1D69">
          <w:rPr>
            <w:rStyle w:val="Hypertextovodkaz"/>
            <w:noProof/>
          </w:rPr>
          <w:t>Obrázek 26. Script na TCP SYN flood</w:t>
        </w:r>
        <w:r>
          <w:rPr>
            <w:noProof/>
            <w:webHidden/>
          </w:rPr>
          <w:tab/>
        </w:r>
        <w:r>
          <w:rPr>
            <w:noProof/>
            <w:webHidden/>
          </w:rPr>
          <w:fldChar w:fldCharType="begin"/>
        </w:r>
        <w:r>
          <w:rPr>
            <w:noProof/>
            <w:webHidden/>
          </w:rPr>
          <w:instrText xml:space="preserve"> PAGEREF _Toc192950983 \h </w:instrText>
        </w:r>
        <w:r>
          <w:rPr>
            <w:noProof/>
            <w:webHidden/>
          </w:rPr>
        </w:r>
        <w:r>
          <w:rPr>
            <w:noProof/>
            <w:webHidden/>
          </w:rPr>
          <w:fldChar w:fldCharType="separate"/>
        </w:r>
        <w:r>
          <w:rPr>
            <w:noProof/>
            <w:webHidden/>
          </w:rPr>
          <w:t>25</w:t>
        </w:r>
        <w:r>
          <w:rPr>
            <w:noProof/>
            <w:webHidden/>
          </w:rPr>
          <w:fldChar w:fldCharType="end"/>
        </w:r>
      </w:hyperlink>
    </w:p>
    <w:p w14:paraId="37D57F05" w14:textId="1E8DCCC5"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4" w:history="1">
        <w:r w:rsidRPr="005A1D69">
          <w:rPr>
            <w:rStyle w:val="Hypertextovodkaz"/>
            <w:noProof/>
          </w:rPr>
          <w:t>Obrázek 27. Výstup scriptu na ověření odezvy</w:t>
        </w:r>
        <w:r>
          <w:rPr>
            <w:noProof/>
            <w:webHidden/>
          </w:rPr>
          <w:tab/>
        </w:r>
        <w:r>
          <w:rPr>
            <w:noProof/>
            <w:webHidden/>
          </w:rPr>
          <w:fldChar w:fldCharType="begin"/>
        </w:r>
        <w:r>
          <w:rPr>
            <w:noProof/>
            <w:webHidden/>
          </w:rPr>
          <w:instrText xml:space="preserve"> PAGEREF _Toc192950984 \h </w:instrText>
        </w:r>
        <w:r>
          <w:rPr>
            <w:noProof/>
            <w:webHidden/>
          </w:rPr>
        </w:r>
        <w:r>
          <w:rPr>
            <w:noProof/>
            <w:webHidden/>
          </w:rPr>
          <w:fldChar w:fldCharType="separate"/>
        </w:r>
        <w:r>
          <w:rPr>
            <w:noProof/>
            <w:webHidden/>
          </w:rPr>
          <w:t>26</w:t>
        </w:r>
        <w:r>
          <w:rPr>
            <w:noProof/>
            <w:webHidden/>
          </w:rPr>
          <w:fldChar w:fldCharType="end"/>
        </w:r>
      </w:hyperlink>
    </w:p>
    <w:p w14:paraId="1476AA00" w14:textId="72E13F6F"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5" w:history="1">
        <w:r w:rsidRPr="005A1D69">
          <w:rPr>
            <w:rStyle w:val="Hypertextovodkaz"/>
            <w:noProof/>
          </w:rPr>
          <w:t>Obrázek 28. Splnění úlohy – TCP řetězec</w:t>
        </w:r>
        <w:r>
          <w:rPr>
            <w:noProof/>
            <w:webHidden/>
          </w:rPr>
          <w:tab/>
        </w:r>
        <w:r>
          <w:rPr>
            <w:noProof/>
            <w:webHidden/>
          </w:rPr>
          <w:fldChar w:fldCharType="begin"/>
        </w:r>
        <w:r>
          <w:rPr>
            <w:noProof/>
            <w:webHidden/>
          </w:rPr>
          <w:instrText xml:space="preserve"> PAGEREF _Toc192950985 \h </w:instrText>
        </w:r>
        <w:r>
          <w:rPr>
            <w:noProof/>
            <w:webHidden/>
          </w:rPr>
        </w:r>
        <w:r>
          <w:rPr>
            <w:noProof/>
            <w:webHidden/>
          </w:rPr>
          <w:fldChar w:fldCharType="separate"/>
        </w:r>
        <w:r>
          <w:rPr>
            <w:noProof/>
            <w:webHidden/>
          </w:rPr>
          <w:t>26</w:t>
        </w:r>
        <w:r>
          <w:rPr>
            <w:noProof/>
            <w:webHidden/>
          </w:rPr>
          <w:fldChar w:fldCharType="end"/>
        </w:r>
      </w:hyperlink>
    </w:p>
    <w:p w14:paraId="1C3B2874" w14:textId="27648AE8" w:rsidR="00E857CD" w:rsidRPr="00E857CD" w:rsidRDefault="005D241D" w:rsidP="00E857CD">
      <w:pPr>
        <w:pStyle w:val="textprace"/>
      </w:pPr>
      <w:r>
        <w:fldChar w:fldCharType="end"/>
      </w:r>
    </w:p>
    <w:sectPr w:rsidR="00E857CD" w:rsidRPr="00E857CD" w:rsidSect="00887FD7">
      <w:footerReference w:type="default" r:id="rId4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766F0" w14:textId="77777777" w:rsidR="00A809B0" w:rsidRDefault="00A809B0" w:rsidP="00BB55CD">
      <w:r>
        <w:separator/>
      </w:r>
    </w:p>
  </w:endnote>
  <w:endnote w:type="continuationSeparator" w:id="0">
    <w:p w14:paraId="19F9C548" w14:textId="77777777" w:rsidR="00A809B0" w:rsidRDefault="00A809B0" w:rsidP="00BB5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919992"/>
      <w:docPartObj>
        <w:docPartGallery w:val="Page Numbers (Bottom of Page)"/>
        <w:docPartUnique/>
      </w:docPartObj>
    </w:sdtPr>
    <w:sdtContent>
      <w:p w14:paraId="687E2934" w14:textId="49BDCC4F" w:rsidR="00C730D1" w:rsidRDefault="00C730D1">
        <w:pPr>
          <w:pStyle w:val="Zpat"/>
        </w:pPr>
        <w:r>
          <w:fldChar w:fldCharType="begin"/>
        </w:r>
        <w:r>
          <w:instrText>PAGE   \* MERGEFORMAT</w:instrText>
        </w:r>
        <w:r>
          <w:fldChar w:fldCharType="separate"/>
        </w:r>
        <w:r w:rsidR="00FE40D3">
          <w:rPr>
            <w:noProof/>
          </w:rPr>
          <w:t>4</w:t>
        </w:r>
        <w:r>
          <w:fldChar w:fldCharType="end"/>
        </w:r>
      </w:p>
    </w:sdtContent>
  </w:sdt>
  <w:p w14:paraId="5C273658" w14:textId="77777777" w:rsidR="00C730D1" w:rsidRDefault="00C730D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613520"/>
      <w:docPartObj>
        <w:docPartGallery w:val="Page Numbers (Bottom of Page)"/>
        <w:docPartUnique/>
      </w:docPartObj>
    </w:sdtPr>
    <w:sdtContent>
      <w:p w14:paraId="184368DB" w14:textId="77777777" w:rsidR="00C730D1" w:rsidRPr="00A26D9F" w:rsidRDefault="00C730D1" w:rsidP="009974CC">
        <w:pPr>
          <w:pStyle w:val="Zpat"/>
        </w:pPr>
        <w:r w:rsidRPr="00A26D9F">
          <w:fldChar w:fldCharType="begin"/>
        </w:r>
        <w:r w:rsidRPr="00A26D9F">
          <w:instrText>PAGE   \* MERGEFORMAT</w:instrText>
        </w:r>
        <w:r w:rsidRPr="00A26D9F">
          <w:fldChar w:fldCharType="separate"/>
        </w:r>
        <w:r w:rsidR="00231077">
          <w:rPr>
            <w:noProof/>
          </w:rPr>
          <w:t>30</w:t>
        </w:r>
        <w:r w:rsidRPr="00A26D9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509C4" w14:textId="77777777" w:rsidR="00A809B0" w:rsidRDefault="00A809B0" w:rsidP="00BB55CD">
      <w:r>
        <w:separator/>
      </w:r>
    </w:p>
  </w:footnote>
  <w:footnote w:type="continuationSeparator" w:id="0">
    <w:p w14:paraId="6595D3E9" w14:textId="77777777" w:rsidR="00A809B0" w:rsidRDefault="00A809B0" w:rsidP="00BB55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D7CBB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8A20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4E1912"/>
    <w:lvl w:ilvl="0">
      <w:start w:val="1"/>
      <w:numFmt w:val="upperRoman"/>
      <w:pStyle w:val="slovanseznam3"/>
      <w:lvlText w:val="%1."/>
      <w:lvlJc w:val="right"/>
      <w:pPr>
        <w:ind w:left="926" w:hanging="360"/>
      </w:pPr>
    </w:lvl>
  </w:abstractNum>
  <w:abstractNum w:abstractNumId="3" w15:restartNumberingAfterBreak="0">
    <w:nsid w:val="FFFFFF7F"/>
    <w:multiLevelType w:val="singleLevel"/>
    <w:tmpl w:val="A53C8CCA"/>
    <w:lvl w:ilvl="0">
      <w:start w:val="1"/>
      <w:numFmt w:val="lowerLetter"/>
      <w:pStyle w:val="slovanseznam2"/>
      <w:lvlText w:val="%1)"/>
      <w:lvlJc w:val="left"/>
      <w:pPr>
        <w:ind w:left="643" w:hanging="360"/>
      </w:pPr>
    </w:lvl>
  </w:abstractNum>
  <w:abstractNum w:abstractNumId="4" w15:restartNumberingAfterBreak="0">
    <w:nsid w:val="FFFFFF80"/>
    <w:multiLevelType w:val="singleLevel"/>
    <w:tmpl w:val="97E223F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2ADA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A68BA72"/>
    <w:lvl w:ilvl="0">
      <w:start w:val="1"/>
      <w:numFmt w:val="bullet"/>
      <w:pStyle w:val="Seznamsodrkami3"/>
      <w:lvlText w:val="o"/>
      <w:lvlJc w:val="left"/>
      <w:pPr>
        <w:ind w:left="927" w:hanging="360"/>
      </w:pPr>
      <w:rPr>
        <w:rFonts w:ascii="Courier New" w:hAnsi="Courier New" w:cs="Courier New" w:hint="default"/>
      </w:rPr>
    </w:lvl>
  </w:abstractNum>
  <w:abstractNum w:abstractNumId="7" w15:restartNumberingAfterBreak="0">
    <w:nsid w:val="FFFFFF83"/>
    <w:multiLevelType w:val="singleLevel"/>
    <w:tmpl w:val="E930836A"/>
    <w:lvl w:ilvl="0">
      <w:start w:val="1"/>
      <w:numFmt w:val="bullet"/>
      <w:pStyle w:val="Seznamsodrkami2"/>
      <w:lvlText w:val=""/>
      <w:lvlJc w:val="left"/>
      <w:pPr>
        <w:ind w:left="644" w:hanging="360"/>
      </w:pPr>
      <w:rPr>
        <w:rFonts w:ascii="Wingdings" w:hAnsi="Wingdings" w:hint="default"/>
      </w:rPr>
    </w:lvl>
  </w:abstractNum>
  <w:abstractNum w:abstractNumId="8" w15:restartNumberingAfterBreak="0">
    <w:nsid w:val="FFFFFF88"/>
    <w:multiLevelType w:val="singleLevel"/>
    <w:tmpl w:val="BDA63904"/>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2B80406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3EB7ACA"/>
    <w:multiLevelType w:val="hybridMultilevel"/>
    <w:tmpl w:val="E432D66C"/>
    <w:lvl w:ilvl="0" w:tplc="7B40CC1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07C82C16"/>
    <w:multiLevelType w:val="multilevel"/>
    <w:tmpl w:val="457ABDBA"/>
    <w:numStyleLink w:val="cislovaninadpisu"/>
  </w:abstractNum>
  <w:abstractNum w:abstractNumId="12" w15:restartNumberingAfterBreak="0">
    <w:nsid w:val="09F24A9D"/>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03F6E97"/>
    <w:multiLevelType w:val="multilevel"/>
    <w:tmpl w:val="457ABDBA"/>
    <w:styleLink w:val="cislovaninadpisu"/>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none"/>
      <w:lvlText w:val=""/>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4" w15:restartNumberingAfterBreak="0">
    <w:nsid w:val="156166D3"/>
    <w:multiLevelType w:val="multilevel"/>
    <w:tmpl w:val="123E599C"/>
    <w:numStyleLink w:val="cislovanikapitol"/>
  </w:abstractNum>
  <w:abstractNum w:abstractNumId="15" w15:restartNumberingAfterBreak="0">
    <w:nsid w:val="1895334E"/>
    <w:multiLevelType w:val="hybridMultilevel"/>
    <w:tmpl w:val="C4407782"/>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B017F84"/>
    <w:multiLevelType w:val="multilevel"/>
    <w:tmpl w:val="123E599C"/>
    <w:styleLink w:val="cislovanikapitol"/>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360" w:hanging="360"/>
      </w:pPr>
      <w:rPr>
        <w:rFonts w:hint="default"/>
      </w:rPr>
    </w:lvl>
    <w:lvl w:ilvl="2">
      <w:start w:val="1"/>
      <w:numFmt w:val="decimal"/>
      <w:pStyle w:val="Nadpis3"/>
      <w:lvlText w:val="%1.%2.%3"/>
      <w:lvlJc w:val="left"/>
      <w:pPr>
        <w:ind w:left="36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7" w15:restartNumberingAfterBreak="0">
    <w:nsid w:val="36051686"/>
    <w:multiLevelType w:val="multilevel"/>
    <w:tmpl w:val="457ABDBA"/>
    <w:numStyleLink w:val="cislovaninadpisu"/>
  </w:abstractNum>
  <w:abstractNum w:abstractNumId="18" w15:restartNumberingAfterBreak="0">
    <w:nsid w:val="3FFF58C9"/>
    <w:multiLevelType w:val="multilevel"/>
    <w:tmpl w:val="C4407782"/>
    <w:styleLink w:val="odrazkovyseznam"/>
    <w:lvl w:ilvl="0">
      <w:start w:val="1"/>
      <w:numFmt w:val="bullet"/>
      <w:lvlText w:val=""/>
      <w:lvlJc w:val="left"/>
      <w:pPr>
        <w:ind w:left="72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47450D2"/>
    <w:multiLevelType w:val="multilevel"/>
    <w:tmpl w:val="457ABDBA"/>
    <w:numStyleLink w:val="cislovaninadpisu"/>
  </w:abstractNum>
  <w:abstractNum w:abstractNumId="20" w15:restartNumberingAfterBreak="0">
    <w:nsid w:val="465C02E4"/>
    <w:multiLevelType w:val="multilevel"/>
    <w:tmpl w:val="457ABDBA"/>
    <w:numStyleLink w:val="cislovaninadpisu"/>
  </w:abstractNum>
  <w:abstractNum w:abstractNumId="21" w15:restartNumberingAfterBreak="0">
    <w:nsid w:val="46AA200A"/>
    <w:multiLevelType w:val="multilevel"/>
    <w:tmpl w:val="123E599C"/>
    <w:numStyleLink w:val="cislovanikapitol"/>
  </w:abstractNum>
  <w:abstractNum w:abstractNumId="22" w15:restartNumberingAfterBreak="0">
    <w:nsid w:val="566C2981"/>
    <w:multiLevelType w:val="multilevel"/>
    <w:tmpl w:val="123E599C"/>
    <w:numStyleLink w:val="cislovanikapitol"/>
  </w:abstractNum>
  <w:abstractNum w:abstractNumId="23" w15:restartNumberingAfterBreak="0">
    <w:nsid w:val="58A57D48"/>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E692EE5"/>
    <w:multiLevelType w:val="multilevel"/>
    <w:tmpl w:val="123E599C"/>
    <w:numStyleLink w:val="cislovanikapitol"/>
  </w:abstractNum>
  <w:abstractNum w:abstractNumId="25" w15:restartNumberingAfterBreak="0">
    <w:nsid w:val="6FDD50CD"/>
    <w:multiLevelType w:val="multilevel"/>
    <w:tmpl w:val="C4407782"/>
    <w:numStyleLink w:val="odrazkovyseznam"/>
  </w:abstractNum>
  <w:abstractNum w:abstractNumId="26" w15:restartNumberingAfterBreak="0">
    <w:nsid w:val="6FF83DE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027296600">
    <w:abstractNumId w:val="13"/>
  </w:num>
  <w:num w:numId="2" w16cid:durableId="5666536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2851631">
    <w:abstractNumId w:val="20"/>
  </w:num>
  <w:num w:numId="4" w16cid:durableId="684790072">
    <w:abstractNumId w:val="17"/>
  </w:num>
  <w:num w:numId="5" w16cid:durableId="1021515398">
    <w:abstractNumId w:val="8"/>
  </w:num>
  <w:num w:numId="6" w16cid:durableId="1036732861">
    <w:abstractNumId w:val="3"/>
  </w:num>
  <w:num w:numId="7" w16cid:durableId="462889407">
    <w:abstractNumId w:val="2"/>
  </w:num>
  <w:num w:numId="8" w16cid:durableId="1608734133">
    <w:abstractNumId w:val="1"/>
  </w:num>
  <w:num w:numId="9" w16cid:durableId="983777692">
    <w:abstractNumId w:val="0"/>
  </w:num>
  <w:num w:numId="10" w16cid:durableId="1471052870">
    <w:abstractNumId w:val="9"/>
  </w:num>
  <w:num w:numId="11" w16cid:durableId="382867812">
    <w:abstractNumId w:val="7"/>
  </w:num>
  <w:num w:numId="12" w16cid:durableId="612443591">
    <w:abstractNumId w:val="6"/>
  </w:num>
  <w:num w:numId="13" w16cid:durableId="1201818914">
    <w:abstractNumId w:val="5"/>
  </w:num>
  <w:num w:numId="14" w16cid:durableId="1246844234">
    <w:abstractNumId w:val="4"/>
  </w:num>
  <w:num w:numId="15" w16cid:durableId="1034234674">
    <w:abstractNumId w:val="11"/>
  </w:num>
  <w:num w:numId="16" w16cid:durableId="1814325036">
    <w:abstractNumId w:val="23"/>
  </w:num>
  <w:num w:numId="17" w16cid:durableId="1808551309">
    <w:abstractNumId w:val="16"/>
    <w:lvlOverride w:ilvl="0">
      <w:lvl w:ilvl="0">
        <w:start w:val="1"/>
        <w:numFmt w:val="decimal"/>
        <w:pStyle w:val="Nadpis1"/>
        <w:lvlText w:val="%1"/>
        <w:lvlJc w:val="left"/>
        <w:pPr>
          <w:ind w:left="357" w:hanging="357"/>
        </w:pPr>
        <w:rPr>
          <w:rFonts w:hint="default"/>
        </w:rPr>
      </w:lvl>
    </w:lvlOverride>
    <w:lvlOverride w:ilvl="1">
      <w:lvl w:ilvl="1">
        <w:start w:val="1"/>
        <w:numFmt w:val="decimal"/>
        <w:pStyle w:val="Nadpis2"/>
        <w:lvlText w:val="%1.%2"/>
        <w:lvlJc w:val="left"/>
        <w:pPr>
          <w:ind w:left="357" w:hanging="357"/>
        </w:pPr>
        <w:rPr>
          <w:rFonts w:hint="default"/>
        </w:rPr>
      </w:lvl>
    </w:lvlOverride>
    <w:lvlOverride w:ilvl="2">
      <w:lvl w:ilvl="2">
        <w:start w:val="1"/>
        <w:numFmt w:val="decimal"/>
        <w:pStyle w:val="Nadpis3"/>
        <w:lvlText w:val="%1.%2.%3"/>
        <w:lvlJc w:val="left"/>
        <w:pPr>
          <w:ind w:left="357" w:hanging="357"/>
        </w:pPr>
        <w:rPr>
          <w:rFonts w:hint="default"/>
        </w:rPr>
      </w:lvl>
    </w:lvlOverride>
    <w:lvlOverride w:ilvl="3">
      <w:lvl w:ilvl="3">
        <w:start w:val="1"/>
        <w:numFmt w:val="none"/>
        <w:lvlText w:val=""/>
        <w:lvlJc w:val="left"/>
        <w:pPr>
          <w:ind w:left="357" w:hanging="357"/>
        </w:pPr>
        <w:rPr>
          <w:rFonts w:hint="default"/>
        </w:rPr>
      </w:lvl>
    </w:lvlOverride>
    <w:lvlOverride w:ilvl="4">
      <w:lvl w:ilvl="4">
        <w:start w:val="1"/>
        <w:numFmt w:val="none"/>
        <w:lvlText w:val=""/>
        <w:lvlJc w:val="left"/>
        <w:pPr>
          <w:ind w:left="357" w:hanging="357"/>
        </w:pPr>
        <w:rPr>
          <w:rFonts w:hint="default"/>
        </w:rPr>
      </w:lvl>
    </w:lvlOverride>
    <w:lvlOverride w:ilvl="5">
      <w:lvl w:ilvl="5">
        <w:start w:val="1"/>
        <w:numFmt w:val="none"/>
        <w:lvlText w:val=""/>
        <w:lvlJc w:val="left"/>
        <w:pPr>
          <w:ind w:left="357" w:hanging="357"/>
        </w:pPr>
        <w:rPr>
          <w:rFonts w:hint="default"/>
        </w:rPr>
      </w:lvl>
    </w:lvlOverride>
    <w:lvlOverride w:ilvl="6">
      <w:lvl w:ilvl="6">
        <w:start w:val="1"/>
        <w:numFmt w:val="none"/>
        <w:lvlText w:val=""/>
        <w:lvlJc w:val="left"/>
        <w:pPr>
          <w:ind w:left="357" w:hanging="357"/>
        </w:pPr>
        <w:rPr>
          <w:rFonts w:hint="default"/>
        </w:rPr>
      </w:lvl>
    </w:lvlOverride>
    <w:lvlOverride w:ilvl="7">
      <w:lvl w:ilvl="7">
        <w:start w:val="1"/>
        <w:numFmt w:val="none"/>
        <w:lvlText w:val=""/>
        <w:lvlJc w:val="left"/>
        <w:pPr>
          <w:ind w:left="357" w:hanging="357"/>
        </w:pPr>
        <w:rPr>
          <w:rFonts w:hint="default"/>
        </w:rPr>
      </w:lvl>
    </w:lvlOverride>
    <w:lvlOverride w:ilvl="8">
      <w:lvl w:ilvl="8">
        <w:start w:val="1"/>
        <w:numFmt w:val="none"/>
        <w:lvlText w:val=""/>
        <w:lvlJc w:val="left"/>
        <w:pPr>
          <w:ind w:left="357" w:hanging="357"/>
        </w:pPr>
        <w:rPr>
          <w:rFonts w:hint="default"/>
        </w:rPr>
      </w:lvl>
    </w:lvlOverride>
  </w:num>
  <w:num w:numId="18" w16cid:durableId="15089782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40797497">
    <w:abstractNumId w:val="24"/>
  </w:num>
  <w:num w:numId="20" w16cid:durableId="2060931618">
    <w:abstractNumId w:val="21"/>
  </w:num>
  <w:num w:numId="21" w16cid:durableId="910504465">
    <w:abstractNumId w:val="14"/>
  </w:num>
  <w:num w:numId="22" w16cid:durableId="1324503485">
    <w:abstractNumId w:val="19"/>
  </w:num>
  <w:num w:numId="23" w16cid:durableId="567574457">
    <w:abstractNumId w:val="22"/>
  </w:num>
  <w:num w:numId="24" w16cid:durableId="1659965234">
    <w:abstractNumId w:val="12"/>
  </w:num>
  <w:num w:numId="25" w16cid:durableId="217016049">
    <w:abstractNumId w:val="26"/>
  </w:num>
  <w:num w:numId="26" w16cid:durableId="1635595403">
    <w:abstractNumId w:val="15"/>
  </w:num>
  <w:num w:numId="27" w16cid:durableId="2029406112">
    <w:abstractNumId w:val="18"/>
  </w:num>
  <w:num w:numId="28" w16cid:durableId="966157690">
    <w:abstractNumId w:val="25"/>
  </w:num>
  <w:num w:numId="29" w16cid:durableId="179125900">
    <w:abstractNumId w:val="16"/>
  </w:num>
  <w:num w:numId="30" w16cid:durableId="5645282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584"/>
    <w:rsid w:val="00022D38"/>
    <w:rsid w:val="0004595A"/>
    <w:rsid w:val="00046CD1"/>
    <w:rsid w:val="00050C47"/>
    <w:rsid w:val="00060460"/>
    <w:rsid w:val="00061D71"/>
    <w:rsid w:val="00082388"/>
    <w:rsid w:val="000A5C59"/>
    <w:rsid w:val="000B4972"/>
    <w:rsid w:val="000D2EB6"/>
    <w:rsid w:val="000D725E"/>
    <w:rsid w:val="000F4426"/>
    <w:rsid w:val="00112801"/>
    <w:rsid w:val="00135AF3"/>
    <w:rsid w:val="0014016C"/>
    <w:rsid w:val="0015473C"/>
    <w:rsid w:val="0015488F"/>
    <w:rsid w:val="00155761"/>
    <w:rsid w:val="00157510"/>
    <w:rsid w:val="001636AB"/>
    <w:rsid w:val="0018001C"/>
    <w:rsid w:val="00181935"/>
    <w:rsid w:val="001870FD"/>
    <w:rsid w:val="00197FD7"/>
    <w:rsid w:val="001A060C"/>
    <w:rsid w:val="001F40E9"/>
    <w:rsid w:val="00231077"/>
    <w:rsid w:val="0023346B"/>
    <w:rsid w:val="00233D6F"/>
    <w:rsid w:val="002676D2"/>
    <w:rsid w:val="002B046B"/>
    <w:rsid w:val="002B2EDA"/>
    <w:rsid w:val="002B54A3"/>
    <w:rsid w:val="002D6175"/>
    <w:rsid w:val="002E653D"/>
    <w:rsid w:val="00301584"/>
    <w:rsid w:val="00303325"/>
    <w:rsid w:val="00324F25"/>
    <w:rsid w:val="003307E4"/>
    <w:rsid w:val="00334547"/>
    <w:rsid w:val="00351E3C"/>
    <w:rsid w:val="0035248D"/>
    <w:rsid w:val="00357649"/>
    <w:rsid w:val="003D355F"/>
    <w:rsid w:val="003E403F"/>
    <w:rsid w:val="003E418F"/>
    <w:rsid w:val="003F2ABE"/>
    <w:rsid w:val="003F7099"/>
    <w:rsid w:val="00413122"/>
    <w:rsid w:val="004202CB"/>
    <w:rsid w:val="00437F72"/>
    <w:rsid w:val="00452D93"/>
    <w:rsid w:val="00464192"/>
    <w:rsid w:val="00473C96"/>
    <w:rsid w:val="00475067"/>
    <w:rsid w:val="00480DC1"/>
    <w:rsid w:val="0049003C"/>
    <w:rsid w:val="004E06E1"/>
    <w:rsid w:val="00521102"/>
    <w:rsid w:val="005268D8"/>
    <w:rsid w:val="00536F88"/>
    <w:rsid w:val="005465C8"/>
    <w:rsid w:val="0056349E"/>
    <w:rsid w:val="00570223"/>
    <w:rsid w:val="005B0D08"/>
    <w:rsid w:val="005C5D69"/>
    <w:rsid w:val="005C6B76"/>
    <w:rsid w:val="005D241D"/>
    <w:rsid w:val="005E6D84"/>
    <w:rsid w:val="005F11A0"/>
    <w:rsid w:val="005F7476"/>
    <w:rsid w:val="00601AEF"/>
    <w:rsid w:val="00617357"/>
    <w:rsid w:val="00620365"/>
    <w:rsid w:val="00620B06"/>
    <w:rsid w:val="006528E4"/>
    <w:rsid w:val="0065348E"/>
    <w:rsid w:val="0065450D"/>
    <w:rsid w:val="00654B5A"/>
    <w:rsid w:val="006600E6"/>
    <w:rsid w:val="00665A65"/>
    <w:rsid w:val="00665C46"/>
    <w:rsid w:val="00682FBE"/>
    <w:rsid w:val="00687F93"/>
    <w:rsid w:val="006A17F0"/>
    <w:rsid w:val="006B39C3"/>
    <w:rsid w:val="006B4D68"/>
    <w:rsid w:val="006C360E"/>
    <w:rsid w:val="006E10FB"/>
    <w:rsid w:val="007013F8"/>
    <w:rsid w:val="007033DF"/>
    <w:rsid w:val="00726083"/>
    <w:rsid w:val="007366CB"/>
    <w:rsid w:val="00741D66"/>
    <w:rsid w:val="007446A3"/>
    <w:rsid w:val="00760596"/>
    <w:rsid w:val="0076617D"/>
    <w:rsid w:val="00781589"/>
    <w:rsid w:val="007902F8"/>
    <w:rsid w:val="00796158"/>
    <w:rsid w:val="007C22AD"/>
    <w:rsid w:val="007D28F2"/>
    <w:rsid w:val="007D6F0B"/>
    <w:rsid w:val="00800000"/>
    <w:rsid w:val="00805DCC"/>
    <w:rsid w:val="00820C8E"/>
    <w:rsid w:val="00827E9A"/>
    <w:rsid w:val="008410A1"/>
    <w:rsid w:val="008414A8"/>
    <w:rsid w:val="008432A8"/>
    <w:rsid w:val="008537E5"/>
    <w:rsid w:val="00853D6D"/>
    <w:rsid w:val="00857729"/>
    <w:rsid w:val="00881B42"/>
    <w:rsid w:val="00887FD7"/>
    <w:rsid w:val="008B3E54"/>
    <w:rsid w:val="008B4FF0"/>
    <w:rsid w:val="008D5A20"/>
    <w:rsid w:val="008E6E9B"/>
    <w:rsid w:val="00917F64"/>
    <w:rsid w:val="0094237D"/>
    <w:rsid w:val="009451AB"/>
    <w:rsid w:val="00963F71"/>
    <w:rsid w:val="00973432"/>
    <w:rsid w:val="00983A4C"/>
    <w:rsid w:val="00990131"/>
    <w:rsid w:val="009941D4"/>
    <w:rsid w:val="009974CC"/>
    <w:rsid w:val="009A7C1A"/>
    <w:rsid w:val="009C4C71"/>
    <w:rsid w:val="009D4001"/>
    <w:rsid w:val="00A03E86"/>
    <w:rsid w:val="00A26D9F"/>
    <w:rsid w:val="00A352BA"/>
    <w:rsid w:val="00A445A9"/>
    <w:rsid w:val="00A654E9"/>
    <w:rsid w:val="00A72C5F"/>
    <w:rsid w:val="00A739E0"/>
    <w:rsid w:val="00A809B0"/>
    <w:rsid w:val="00A82294"/>
    <w:rsid w:val="00AA0412"/>
    <w:rsid w:val="00AA498D"/>
    <w:rsid w:val="00AB795D"/>
    <w:rsid w:val="00AC63ED"/>
    <w:rsid w:val="00B00FDF"/>
    <w:rsid w:val="00B047B7"/>
    <w:rsid w:val="00B11AD1"/>
    <w:rsid w:val="00B220DA"/>
    <w:rsid w:val="00B36E35"/>
    <w:rsid w:val="00B46BC6"/>
    <w:rsid w:val="00B5597F"/>
    <w:rsid w:val="00B84C9D"/>
    <w:rsid w:val="00BA6B49"/>
    <w:rsid w:val="00BB55CD"/>
    <w:rsid w:val="00BC48D7"/>
    <w:rsid w:val="00BE7E0B"/>
    <w:rsid w:val="00C04B5D"/>
    <w:rsid w:val="00C063FA"/>
    <w:rsid w:val="00C10DAE"/>
    <w:rsid w:val="00C1199D"/>
    <w:rsid w:val="00C2310C"/>
    <w:rsid w:val="00C65969"/>
    <w:rsid w:val="00C66D45"/>
    <w:rsid w:val="00C730D1"/>
    <w:rsid w:val="00C77393"/>
    <w:rsid w:val="00CC257A"/>
    <w:rsid w:val="00CC36BE"/>
    <w:rsid w:val="00CD18DE"/>
    <w:rsid w:val="00CD2599"/>
    <w:rsid w:val="00CD300B"/>
    <w:rsid w:val="00CF3964"/>
    <w:rsid w:val="00CF3E2C"/>
    <w:rsid w:val="00CF6607"/>
    <w:rsid w:val="00D0157C"/>
    <w:rsid w:val="00D330F4"/>
    <w:rsid w:val="00D45E9D"/>
    <w:rsid w:val="00D50BD1"/>
    <w:rsid w:val="00D70196"/>
    <w:rsid w:val="00D804CD"/>
    <w:rsid w:val="00D95D41"/>
    <w:rsid w:val="00DA76A5"/>
    <w:rsid w:val="00DB1DB7"/>
    <w:rsid w:val="00DF33E4"/>
    <w:rsid w:val="00E16A0E"/>
    <w:rsid w:val="00E2576E"/>
    <w:rsid w:val="00E40465"/>
    <w:rsid w:val="00E51165"/>
    <w:rsid w:val="00E52B17"/>
    <w:rsid w:val="00E52EDD"/>
    <w:rsid w:val="00E71C68"/>
    <w:rsid w:val="00E7488E"/>
    <w:rsid w:val="00E857CD"/>
    <w:rsid w:val="00E95DFF"/>
    <w:rsid w:val="00EB5E94"/>
    <w:rsid w:val="00EE21CB"/>
    <w:rsid w:val="00F00C4B"/>
    <w:rsid w:val="00F13C10"/>
    <w:rsid w:val="00F3656E"/>
    <w:rsid w:val="00F57517"/>
    <w:rsid w:val="00F864F9"/>
    <w:rsid w:val="00F9714F"/>
    <w:rsid w:val="00FB133F"/>
    <w:rsid w:val="00FE40D3"/>
    <w:rsid w:val="00FE631D"/>
    <w:rsid w:val="00FE66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2245E"/>
  <w15:chartTrackingRefBased/>
  <w15:docId w15:val="{D775AF00-1DBB-459C-9DAF-948CAE9B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locked="0"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locked="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locked="0"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ln">
    <w:name w:val="Normal"/>
    <w:qFormat/>
    <w:rsid w:val="008E6E9B"/>
    <w:pPr>
      <w:spacing w:after="0" w:line="240" w:lineRule="auto"/>
    </w:pPr>
    <w:rPr>
      <w:rFonts w:ascii="Times New Roman" w:eastAsia="Times New Roman" w:hAnsi="Times New Roman" w:cs="Times New Roman"/>
      <w:sz w:val="24"/>
      <w:szCs w:val="24"/>
      <w:lang w:eastAsia="cs-CZ"/>
    </w:rPr>
  </w:style>
  <w:style w:type="paragraph" w:styleId="Nadpis10">
    <w:name w:val="heading 1"/>
    <w:basedOn w:val="Normln"/>
    <w:next w:val="Normln"/>
    <w:link w:val="Nadpis1Char"/>
    <w:uiPriority w:val="9"/>
    <w:qFormat/>
    <w:locked/>
    <w:rsid w:val="00963F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semiHidden/>
    <w:unhideWhenUsed/>
    <w:qFormat/>
    <w:locked/>
    <w:rsid w:val="00963F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0">
    <w:name w:val="heading 3"/>
    <w:basedOn w:val="Normln"/>
    <w:next w:val="Normln"/>
    <w:link w:val="Nadpis3Char"/>
    <w:uiPriority w:val="9"/>
    <w:semiHidden/>
    <w:unhideWhenUsed/>
    <w:qFormat/>
    <w:locked/>
    <w:rsid w:val="00963F71"/>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locked/>
    <w:rsid w:val="008D5A20"/>
    <w:rPr>
      <w:color w:val="808080"/>
    </w:rPr>
  </w:style>
  <w:style w:type="paragraph" w:customStyle="1" w:styleId="titulnistrananazevprace">
    <w:name w:val="titulni_strana_nazev_prace"/>
    <w:basedOn w:val="Normln"/>
    <w:qFormat/>
    <w:rsid w:val="00B00FDF"/>
    <w:pPr>
      <w:spacing w:after="720"/>
      <w:jc w:val="center"/>
    </w:pPr>
    <w:rPr>
      <w:rFonts w:ascii="Arial" w:hAnsi="Arial" w:cs="Arial"/>
      <w:b/>
      <w:sz w:val="32"/>
      <w:szCs w:val="32"/>
    </w:rPr>
  </w:style>
  <w:style w:type="paragraph" w:customStyle="1" w:styleId="titulnistranaautor">
    <w:name w:val="titulni_strana_autor"/>
    <w:basedOn w:val="Normln"/>
    <w:qFormat/>
    <w:rsid w:val="00B00FDF"/>
    <w:pPr>
      <w:spacing w:after="240"/>
      <w:jc w:val="center"/>
    </w:pPr>
    <w:rPr>
      <w:rFonts w:ascii="Arial" w:hAnsi="Arial" w:cs="Arial"/>
      <w:b/>
      <w:sz w:val="28"/>
      <w:szCs w:val="28"/>
    </w:rPr>
  </w:style>
  <w:style w:type="paragraph" w:customStyle="1" w:styleId="titulnistranatrida">
    <w:name w:val="titulni_strana_trida"/>
    <w:basedOn w:val="Normln"/>
    <w:qFormat/>
    <w:rsid w:val="00B00FDF"/>
    <w:pPr>
      <w:spacing w:after="3480"/>
      <w:jc w:val="center"/>
    </w:pPr>
    <w:rPr>
      <w:rFonts w:ascii="Arial" w:hAnsi="Arial" w:cs="Arial"/>
      <w:b/>
      <w:sz w:val="28"/>
      <w:szCs w:val="28"/>
    </w:rPr>
  </w:style>
  <w:style w:type="character" w:customStyle="1" w:styleId="titulnistranavedoucipraceoborrokodevzdani">
    <w:name w:val="titulni_strana_vedouci_prace_obor_rok_odevzdani"/>
    <w:basedOn w:val="Standardnpsmoodstavce"/>
    <w:uiPriority w:val="1"/>
    <w:qFormat/>
    <w:rsid w:val="00B00FDF"/>
    <w:rPr>
      <w:rFonts w:ascii="Arial" w:hAnsi="Arial" w:cs="Arial"/>
      <w:b/>
    </w:rPr>
  </w:style>
  <w:style w:type="paragraph" w:customStyle="1" w:styleId="titulnistranacestneprohlaseni">
    <w:name w:val="titulni_strana_cestne_prohlaseni"/>
    <w:basedOn w:val="Normln"/>
    <w:qFormat/>
    <w:rsid w:val="00796158"/>
    <w:pPr>
      <w:keepNext/>
      <w:spacing w:before="9840" w:after="120"/>
    </w:pPr>
    <w:rPr>
      <w:rFonts w:ascii="Arial" w:hAnsi="Arial" w:cs="Arial"/>
      <w:b/>
    </w:rPr>
  </w:style>
  <w:style w:type="paragraph" w:customStyle="1" w:styleId="nadpisproanotaciaklicovaslova">
    <w:name w:val="nadpis_pro_anotaci_a_klicova_slova"/>
    <w:basedOn w:val="Normln"/>
    <w:qFormat/>
    <w:rsid w:val="00796158"/>
    <w:pPr>
      <w:keepNext/>
      <w:keepLines/>
      <w:tabs>
        <w:tab w:val="center" w:pos="6379"/>
      </w:tabs>
      <w:spacing w:after="120" w:line="360" w:lineRule="auto"/>
      <w:jc w:val="both"/>
    </w:pPr>
    <w:rPr>
      <w:rFonts w:ascii="Arial" w:hAnsi="Arial" w:cs="Arial"/>
      <w:b/>
    </w:rPr>
  </w:style>
  <w:style w:type="paragraph" w:customStyle="1" w:styleId="textproanotaciaklicovaslova">
    <w:name w:val="text_pro_anotaci_a_klicova_slova"/>
    <w:basedOn w:val="Normln"/>
    <w:qFormat/>
    <w:rsid w:val="00796158"/>
    <w:pPr>
      <w:keepLines/>
      <w:spacing w:after="240" w:line="360" w:lineRule="auto"/>
      <w:jc w:val="both"/>
    </w:pPr>
  </w:style>
  <w:style w:type="character" w:customStyle="1" w:styleId="textpronazevpracevcestnemprohlaseni">
    <w:name w:val="text_pro_nazev_prace_v_cestnem_prohlaseni"/>
    <w:basedOn w:val="Standardnpsmoodstavce"/>
    <w:uiPriority w:val="1"/>
    <w:qFormat/>
    <w:rsid w:val="00796158"/>
    <w:rPr>
      <w:b/>
      <w:bCs/>
    </w:rPr>
  </w:style>
  <w:style w:type="paragraph" w:customStyle="1" w:styleId="nadpisproobsah">
    <w:name w:val="nadpis_pro_obsah"/>
    <w:basedOn w:val="Normln"/>
    <w:next w:val="Normln"/>
    <w:qFormat/>
    <w:rsid w:val="00C04B5D"/>
    <w:pPr>
      <w:keepNext/>
      <w:keepLines/>
      <w:spacing w:after="240"/>
    </w:pPr>
    <w:rPr>
      <w:rFonts w:ascii="Arial" w:hAnsi="Arial" w:cs="Arial"/>
      <w:b/>
      <w:bCs/>
      <w:sz w:val="32"/>
      <w:szCs w:val="32"/>
    </w:rPr>
  </w:style>
  <w:style w:type="paragraph" w:customStyle="1" w:styleId="textprace">
    <w:name w:val="text_prace"/>
    <w:basedOn w:val="Normln"/>
    <w:qFormat/>
    <w:rsid w:val="000B4972"/>
    <w:pPr>
      <w:spacing w:after="240" w:line="360" w:lineRule="auto"/>
      <w:jc w:val="both"/>
    </w:pPr>
  </w:style>
  <w:style w:type="paragraph" w:customStyle="1" w:styleId="Nadpis1">
    <w:name w:val="Nadpis_1"/>
    <w:basedOn w:val="Normln"/>
    <w:next w:val="textprace"/>
    <w:qFormat/>
    <w:rsid w:val="004E06E1"/>
    <w:pPr>
      <w:keepNext/>
      <w:keepLines/>
      <w:pageBreakBefore/>
      <w:numPr>
        <w:numId w:val="23"/>
      </w:numPr>
      <w:spacing w:after="120" w:line="360" w:lineRule="auto"/>
    </w:pPr>
    <w:rPr>
      <w:rFonts w:ascii="Arial" w:hAnsi="Arial" w:cs="Arial"/>
      <w:b/>
      <w:bCs/>
      <w:sz w:val="32"/>
      <w:szCs w:val="32"/>
    </w:rPr>
  </w:style>
  <w:style w:type="paragraph" w:customStyle="1" w:styleId="Nadpis2">
    <w:name w:val="Nadpis_2"/>
    <w:next w:val="textprace"/>
    <w:qFormat/>
    <w:rsid w:val="00A26D9F"/>
    <w:pPr>
      <w:numPr>
        <w:ilvl w:val="1"/>
        <w:numId w:val="23"/>
      </w:numPr>
    </w:pPr>
    <w:rPr>
      <w:rFonts w:ascii="Arial" w:eastAsia="Times New Roman" w:hAnsi="Arial" w:cs="Arial"/>
      <w:b/>
      <w:bCs/>
      <w:sz w:val="28"/>
      <w:szCs w:val="32"/>
      <w:lang w:eastAsia="cs-CZ"/>
    </w:rPr>
  </w:style>
  <w:style w:type="paragraph" w:customStyle="1" w:styleId="Nadpis3">
    <w:name w:val="Nadpis_3"/>
    <w:next w:val="textprace"/>
    <w:qFormat/>
    <w:rsid w:val="00A26D9F"/>
    <w:pPr>
      <w:numPr>
        <w:ilvl w:val="2"/>
        <w:numId w:val="23"/>
      </w:numPr>
    </w:pPr>
    <w:rPr>
      <w:rFonts w:ascii="Arial" w:eastAsia="Times New Roman" w:hAnsi="Arial" w:cs="Arial"/>
      <w:b/>
      <w:bCs/>
      <w:sz w:val="24"/>
      <w:szCs w:val="32"/>
      <w:lang w:eastAsia="cs-CZ"/>
    </w:rPr>
  </w:style>
  <w:style w:type="paragraph" w:customStyle="1" w:styleId="Nadpis4">
    <w:name w:val="Nadpis_4"/>
    <w:next w:val="textprace"/>
    <w:qFormat/>
    <w:rsid w:val="00FE631D"/>
    <w:rPr>
      <w:rFonts w:ascii="Arial" w:eastAsia="Times New Roman" w:hAnsi="Arial" w:cs="Arial"/>
      <w:b/>
      <w:bCs/>
      <w:szCs w:val="32"/>
      <w:lang w:eastAsia="cs-CZ"/>
    </w:rPr>
  </w:style>
  <w:style w:type="numbering" w:customStyle="1" w:styleId="cislovaninadpisu">
    <w:name w:val="cislovani_nadpisu"/>
    <w:basedOn w:val="Bezseznamu"/>
    <w:uiPriority w:val="99"/>
    <w:rsid w:val="00FE631D"/>
    <w:pPr>
      <w:numPr>
        <w:numId w:val="1"/>
      </w:numPr>
    </w:pPr>
  </w:style>
  <w:style w:type="paragraph" w:styleId="Zhlav">
    <w:name w:val="header"/>
    <w:basedOn w:val="Normln"/>
    <w:link w:val="ZhlavChar"/>
    <w:uiPriority w:val="99"/>
    <w:unhideWhenUsed/>
    <w:locked/>
    <w:rsid w:val="00BB55CD"/>
    <w:pPr>
      <w:tabs>
        <w:tab w:val="center" w:pos="4536"/>
        <w:tab w:val="right" w:pos="9072"/>
      </w:tabs>
    </w:pPr>
  </w:style>
  <w:style w:type="character" w:customStyle="1" w:styleId="ZhlavChar">
    <w:name w:val="Záhlaví Char"/>
    <w:basedOn w:val="Standardnpsmoodstavce"/>
    <w:link w:val="Zhlav"/>
    <w:uiPriority w:val="99"/>
    <w:rsid w:val="00BB55CD"/>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9974CC"/>
    <w:pPr>
      <w:tabs>
        <w:tab w:val="center" w:pos="4536"/>
        <w:tab w:val="right" w:pos="9072"/>
      </w:tabs>
      <w:jc w:val="center"/>
    </w:pPr>
  </w:style>
  <w:style w:type="character" w:customStyle="1" w:styleId="ZpatChar">
    <w:name w:val="Zápatí Char"/>
    <w:basedOn w:val="Standardnpsmoodstavce"/>
    <w:link w:val="Zpat"/>
    <w:uiPriority w:val="99"/>
    <w:rsid w:val="009974CC"/>
    <w:rPr>
      <w:rFonts w:ascii="Times New Roman" w:eastAsia="Times New Roman" w:hAnsi="Times New Roman" w:cs="Times New Roman"/>
      <w:sz w:val="24"/>
      <w:szCs w:val="24"/>
      <w:lang w:eastAsia="cs-CZ"/>
    </w:rPr>
  </w:style>
  <w:style w:type="character" w:customStyle="1" w:styleId="texttucnyrez">
    <w:name w:val="text_tucny_rez"/>
    <w:basedOn w:val="Standardnpsmoodstavce"/>
    <w:uiPriority w:val="1"/>
    <w:qFormat/>
    <w:rsid w:val="000F4426"/>
    <w:rPr>
      <w:b/>
    </w:rPr>
  </w:style>
  <w:style w:type="character" w:customStyle="1" w:styleId="Nadpis1Char">
    <w:name w:val="Nadpis 1 Char"/>
    <w:basedOn w:val="Standardnpsmoodstavce"/>
    <w:link w:val="Nadpis10"/>
    <w:uiPriority w:val="9"/>
    <w:rsid w:val="00963F71"/>
    <w:rPr>
      <w:rFonts w:asciiTheme="majorHAnsi" w:eastAsiaTheme="majorEastAsia" w:hAnsiTheme="majorHAnsi" w:cstheme="majorBidi"/>
      <w:color w:val="2F5496" w:themeColor="accent1" w:themeShade="BF"/>
      <w:sz w:val="32"/>
      <w:szCs w:val="32"/>
      <w:lang w:eastAsia="cs-CZ"/>
    </w:rPr>
  </w:style>
  <w:style w:type="paragraph" w:styleId="Nadpisobsahu">
    <w:name w:val="TOC Heading"/>
    <w:basedOn w:val="Nadpis10"/>
    <w:next w:val="Normln"/>
    <w:uiPriority w:val="39"/>
    <w:unhideWhenUsed/>
    <w:qFormat/>
    <w:locked/>
    <w:rsid w:val="00963F71"/>
    <w:pPr>
      <w:spacing w:line="259" w:lineRule="auto"/>
      <w:outlineLvl w:val="9"/>
    </w:pPr>
  </w:style>
  <w:style w:type="character" w:customStyle="1" w:styleId="Nadpis2Char">
    <w:name w:val="Nadpis 2 Char"/>
    <w:basedOn w:val="Standardnpsmoodstavce"/>
    <w:link w:val="Nadpis20"/>
    <w:uiPriority w:val="9"/>
    <w:rsid w:val="00963F71"/>
    <w:rPr>
      <w:rFonts w:asciiTheme="majorHAnsi" w:eastAsiaTheme="majorEastAsia" w:hAnsiTheme="majorHAnsi" w:cstheme="majorBidi"/>
      <w:color w:val="2F5496" w:themeColor="accent1" w:themeShade="BF"/>
      <w:sz w:val="26"/>
      <w:szCs w:val="26"/>
      <w:lang w:eastAsia="cs-CZ"/>
    </w:rPr>
  </w:style>
  <w:style w:type="character" w:customStyle="1" w:styleId="Nadpis3Char">
    <w:name w:val="Nadpis 3 Char"/>
    <w:basedOn w:val="Standardnpsmoodstavce"/>
    <w:link w:val="Nadpis30"/>
    <w:uiPriority w:val="9"/>
    <w:semiHidden/>
    <w:rsid w:val="00963F71"/>
    <w:rPr>
      <w:rFonts w:asciiTheme="majorHAnsi" w:eastAsiaTheme="majorEastAsia" w:hAnsiTheme="majorHAnsi" w:cstheme="majorBidi"/>
      <w:color w:val="1F3763" w:themeColor="accent1" w:themeShade="7F"/>
      <w:sz w:val="24"/>
      <w:szCs w:val="24"/>
      <w:lang w:eastAsia="cs-CZ"/>
    </w:rPr>
  </w:style>
  <w:style w:type="paragraph" w:styleId="Obsah1">
    <w:name w:val="toc 1"/>
    <w:basedOn w:val="Normln"/>
    <w:next w:val="Normln"/>
    <w:autoRedefine/>
    <w:uiPriority w:val="39"/>
    <w:unhideWhenUsed/>
    <w:rsid w:val="0076617D"/>
    <w:pPr>
      <w:spacing w:before="120" w:after="120"/>
    </w:pPr>
    <w:rPr>
      <w:rFonts w:ascii="Arial" w:hAnsi="Arial" w:cstheme="minorHAnsi"/>
      <w:b/>
      <w:bCs/>
      <w:caps/>
      <w:sz w:val="18"/>
      <w:szCs w:val="20"/>
    </w:rPr>
  </w:style>
  <w:style w:type="paragraph" w:styleId="Obsah2">
    <w:name w:val="toc 2"/>
    <w:basedOn w:val="Normln"/>
    <w:next w:val="Normln"/>
    <w:autoRedefine/>
    <w:uiPriority w:val="39"/>
    <w:unhideWhenUsed/>
    <w:rsid w:val="0076617D"/>
    <w:pPr>
      <w:ind w:left="240"/>
    </w:pPr>
    <w:rPr>
      <w:rFonts w:ascii="Arial" w:hAnsi="Arial" w:cstheme="minorHAnsi"/>
      <w:smallCaps/>
      <w:sz w:val="18"/>
      <w:szCs w:val="20"/>
    </w:rPr>
  </w:style>
  <w:style w:type="paragraph" w:styleId="Obsah3">
    <w:name w:val="toc 3"/>
    <w:basedOn w:val="Normln"/>
    <w:next w:val="Normln"/>
    <w:autoRedefine/>
    <w:uiPriority w:val="39"/>
    <w:unhideWhenUsed/>
    <w:rsid w:val="0076617D"/>
    <w:pPr>
      <w:ind w:left="480"/>
    </w:pPr>
    <w:rPr>
      <w:rFonts w:ascii="Arial" w:hAnsi="Arial" w:cstheme="minorHAnsi"/>
      <w:i/>
      <w:iCs/>
      <w:sz w:val="18"/>
      <w:szCs w:val="20"/>
    </w:rPr>
  </w:style>
  <w:style w:type="paragraph" w:styleId="Obsah4">
    <w:name w:val="toc 4"/>
    <w:basedOn w:val="Normln"/>
    <w:next w:val="Normln"/>
    <w:autoRedefine/>
    <w:uiPriority w:val="39"/>
    <w:unhideWhenUsed/>
    <w:locked/>
    <w:rsid w:val="00963F71"/>
    <w:pPr>
      <w:ind w:left="720"/>
    </w:pPr>
    <w:rPr>
      <w:rFonts w:asciiTheme="minorHAnsi" w:hAnsiTheme="minorHAnsi" w:cstheme="minorHAnsi"/>
      <w:sz w:val="18"/>
      <w:szCs w:val="18"/>
    </w:rPr>
  </w:style>
  <w:style w:type="paragraph" w:styleId="Obsah5">
    <w:name w:val="toc 5"/>
    <w:basedOn w:val="Normln"/>
    <w:next w:val="Normln"/>
    <w:autoRedefine/>
    <w:uiPriority w:val="39"/>
    <w:unhideWhenUsed/>
    <w:locked/>
    <w:rsid w:val="00963F71"/>
    <w:pPr>
      <w:ind w:left="960"/>
    </w:pPr>
    <w:rPr>
      <w:rFonts w:asciiTheme="minorHAnsi" w:hAnsiTheme="minorHAnsi" w:cstheme="minorHAnsi"/>
      <w:sz w:val="18"/>
      <w:szCs w:val="18"/>
    </w:rPr>
  </w:style>
  <w:style w:type="paragraph" w:styleId="Obsah6">
    <w:name w:val="toc 6"/>
    <w:basedOn w:val="Normln"/>
    <w:next w:val="Normln"/>
    <w:autoRedefine/>
    <w:uiPriority w:val="39"/>
    <w:unhideWhenUsed/>
    <w:locked/>
    <w:rsid w:val="00963F71"/>
    <w:pPr>
      <w:ind w:left="1200"/>
    </w:pPr>
    <w:rPr>
      <w:rFonts w:asciiTheme="minorHAnsi" w:hAnsiTheme="minorHAnsi" w:cstheme="minorHAnsi"/>
      <w:sz w:val="18"/>
      <w:szCs w:val="18"/>
    </w:rPr>
  </w:style>
  <w:style w:type="paragraph" w:styleId="Obsah7">
    <w:name w:val="toc 7"/>
    <w:basedOn w:val="Normln"/>
    <w:next w:val="Normln"/>
    <w:autoRedefine/>
    <w:uiPriority w:val="39"/>
    <w:unhideWhenUsed/>
    <w:locked/>
    <w:rsid w:val="00963F71"/>
    <w:pPr>
      <w:ind w:left="1440"/>
    </w:pPr>
    <w:rPr>
      <w:rFonts w:asciiTheme="minorHAnsi" w:hAnsiTheme="minorHAnsi" w:cstheme="minorHAnsi"/>
      <w:sz w:val="18"/>
      <w:szCs w:val="18"/>
    </w:rPr>
  </w:style>
  <w:style w:type="paragraph" w:styleId="Obsah8">
    <w:name w:val="toc 8"/>
    <w:basedOn w:val="Normln"/>
    <w:next w:val="Normln"/>
    <w:autoRedefine/>
    <w:uiPriority w:val="39"/>
    <w:unhideWhenUsed/>
    <w:locked/>
    <w:rsid w:val="00963F71"/>
    <w:pPr>
      <w:ind w:left="1680"/>
    </w:pPr>
    <w:rPr>
      <w:rFonts w:asciiTheme="minorHAnsi" w:hAnsiTheme="minorHAnsi" w:cstheme="minorHAnsi"/>
      <w:sz w:val="18"/>
      <w:szCs w:val="18"/>
    </w:rPr>
  </w:style>
  <w:style w:type="paragraph" w:styleId="Obsah9">
    <w:name w:val="toc 9"/>
    <w:basedOn w:val="Normln"/>
    <w:next w:val="Normln"/>
    <w:autoRedefine/>
    <w:uiPriority w:val="39"/>
    <w:unhideWhenUsed/>
    <w:locked/>
    <w:rsid w:val="00963F71"/>
    <w:pPr>
      <w:ind w:left="1920"/>
    </w:pPr>
    <w:rPr>
      <w:rFonts w:asciiTheme="minorHAnsi" w:hAnsiTheme="minorHAnsi" w:cstheme="minorHAnsi"/>
      <w:sz w:val="18"/>
      <w:szCs w:val="18"/>
    </w:rPr>
  </w:style>
  <w:style w:type="character" w:styleId="Hypertextovodkaz">
    <w:name w:val="Hyperlink"/>
    <w:basedOn w:val="Standardnpsmoodstavce"/>
    <w:uiPriority w:val="99"/>
    <w:unhideWhenUsed/>
    <w:locked/>
    <w:rsid w:val="00963F71"/>
    <w:rPr>
      <w:color w:val="0563C1" w:themeColor="hyperlink"/>
      <w:u w:val="single"/>
    </w:rPr>
  </w:style>
  <w:style w:type="paragraph" w:customStyle="1" w:styleId="Default">
    <w:name w:val="Default"/>
    <w:locked/>
    <w:rsid w:val="00E52B17"/>
    <w:pPr>
      <w:autoSpaceDE w:val="0"/>
      <w:autoSpaceDN w:val="0"/>
      <w:adjustRightInd w:val="0"/>
      <w:spacing w:after="0" w:line="240" w:lineRule="auto"/>
    </w:pPr>
    <w:rPr>
      <w:rFonts w:ascii="Arial" w:hAnsi="Arial" w:cs="Arial"/>
      <w:color w:val="000000"/>
      <w:sz w:val="24"/>
      <w:szCs w:val="24"/>
    </w:rPr>
  </w:style>
  <w:style w:type="character" w:customStyle="1" w:styleId="textrezkurziva">
    <w:name w:val="text_rez_kurziva"/>
    <w:basedOn w:val="Standardnpsmoodstavce"/>
    <w:uiPriority w:val="1"/>
    <w:qFormat/>
    <w:rsid w:val="00F57517"/>
    <w:rPr>
      <w:i/>
    </w:rPr>
  </w:style>
  <w:style w:type="paragraph" w:styleId="Titulek">
    <w:name w:val="caption"/>
    <w:basedOn w:val="Normln"/>
    <w:next w:val="Normln"/>
    <w:uiPriority w:val="35"/>
    <w:unhideWhenUsed/>
    <w:qFormat/>
    <w:rsid w:val="005C5D69"/>
    <w:pPr>
      <w:spacing w:after="200"/>
    </w:pPr>
    <w:rPr>
      <w:iCs/>
      <w:color w:val="000000" w:themeColor="text1"/>
      <w:sz w:val="18"/>
      <w:szCs w:val="18"/>
    </w:rPr>
  </w:style>
  <w:style w:type="numbering" w:customStyle="1" w:styleId="cislovanikapitol">
    <w:name w:val="cislovani_kapitol"/>
    <w:uiPriority w:val="99"/>
    <w:rsid w:val="00E71C68"/>
    <w:pPr>
      <w:numPr>
        <w:numId w:val="29"/>
      </w:numPr>
    </w:pPr>
  </w:style>
  <w:style w:type="character" w:customStyle="1" w:styleId="Nevyeenzmnka1">
    <w:name w:val="Nevyřešená zmínka1"/>
    <w:basedOn w:val="Standardnpsmoodstavce"/>
    <w:uiPriority w:val="99"/>
    <w:semiHidden/>
    <w:unhideWhenUsed/>
    <w:locked/>
    <w:rsid w:val="009974CC"/>
    <w:rPr>
      <w:color w:val="605E5C"/>
      <w:shd w:val="clear" w:color="auto" w:fill="E1DFDD"/>
    </w:rPr>
  </w:style>
  <w:style w:type="character" w:customStyle="1" w:styleId="odkaz">
    <w:name w:val="odkaz"/>
    <w:basedOn w:val="Standardnpsmoodstavce"/>
    <w:uiPriority w:val="1"/>
    <w:qFormat/>
    <w:rsid w:val="009974CC"/>
    <w:rPr>
      <w:color w:val="4472C4" w:themeColor="accent1"/>
      <w:u w:val="single" w:color="4472C4" w:themeColor="accent1"/>
    </w:rPr>
  </w:style>
  <w:style w:type="paragraph" w:customStyle="1" w:styleId="titulnistrana3polozky">
    <w:name w:val="titulni_strana_3_polozky"/>
    <w:basedOn w:val="Normln"/>
    <w:qFormat/>
    <w:rsid w:val="008537E5"/>
    <w:pPr>
      <w:tabs>
        <w:tab w:val="left" w:pos="1843"/>
      </w:tabs>
      <w:spacing w:line="360" w:lineRule="auto"/>
    </w:pPr>
    <w:rPr>
      <w:rFonts w:ascii="Arial" w:hAnsi="Arial" w:cs="Arial"/>
    </w:rPr>
  </w:style>
  <w:style w:type="paragraph" w:customStyle="1" w:styleId="titulnistrananazevskoly">
    <w:name w:val="titulni_strana_nazev_skoly"/>
    <w:basedOn w:val="Normln"/>
    <w:qFormat/>
    <w:rsid w:val="008537E5"/>
    <w:pPr>
      <w:spacing w:after="3960"/>
    </w:pPr>
    <w:rPr>
      <w:rFonts w:ascii="Arial" w:hAnsi="Arial" w:cs="Arial"/>
      <w:b/>
      <w:bCs/>
      <w:sz w:val="32"/>
      <w:szCs w:val="32"/>
    </w:rPr>
  </w:style>
  <w:style w:type="paragraph" w:customStyle="1" w:styleId="cestneprohlasenipodpis">
    <w:name w:val="cestne_prohlaseni_podpis"/>
    <w:basedOn w:val="Normln"/>
    <w:qFormat/>
    <w:rsid w:val="008537E5"/>
    <w:pPr>
      <w:tabs>
        <w:tab w:val="right" w:leader="dot" w:pos="3402"/>
        <w:tab w:val="left" w:pos="4962"/>
        <w:tab w:val="right" w:leader="dot" w:pos="8080"/>
      </w:tabs>
    </w:pPr>
  </w:style>
  <w:style w:type="paragraph" w:customStyle="1" w:styleId="podpis">
    <w:name w:val="podpis"/>
    <w:basedOn w:val="Normln"/>
    <w:qFormat/>
    <w:rsid w:val="008537E5"/>
    <w:pPr>
      <w:tabs>
        <w:tab w:val="center" w:pos="6521"/>
      </w:tabs>
    </w:pPr>
  </w:style>
  <w:style w:type="numbering" w:customStyle="1" w:styleId="odrazkovyseznam">
    <w:name w:val="odrazkovy_seznam"/>
    <w:uiPriority w:val="99"/>
    <w:rsid w:val="00AA498D"/>
    <w:pPr>
      <w:numPr>
        <w:numId w:val="27"/>
      </w:numPr>
    </w:pPr>
  </w:style>
  <w:style w:type="paragraph" w:styleId="Seznamsodrkami">
    <w:name w:val="List Bullet"/>
    <w:basedOn w:val="Normln"/>
    <w:uiPriority w:val="99"/>
    <w:unhideWhenUsed/>
    <w:rsid w:val="008E6E9B"/>
    <w:pPr>
      <w:numPr>
        <w:numId w:val="10"/>
      </w:numPr>
      <w:spacing w:after="120"/>
      <w:ind w:left="357" w:hanging="357"/>
      <w:contextualSpacing/>
    </w:pPr>
  </w:style>
  <w:style w:type="paragraph" w:styleId="Seznamsodrkami2">
    <w:name w:val="List Bullet 2"/>
    <w:basedOn w:val="Normln"/>
    <w:uiPriority w:val="99"/>
    <w:unhideWhenUsed/>
    <w:rsid w:val="008E6E9B"/>
    <w:pPr>
      <w:numPr>
        <w:numId w:val="11"/>
      </w:numPr>
      <w:spacing w:after="120"/>
      <w:ind w:left="641" w:hanging="357"/>
      <w:contextualSpacing/>
    </w:pPr>
  </w:style>
  <w:style w:type="paragraph" w:styleId="Seznamsodrkami3">
    <w:name w:val="List Bullet 3"/>
    <w:basedOn w:val="Normln"/>
    <w:uiPriority w:val="99"/>
    <w:unhideWhenUsed/>
    <w:rsid w:val="008E6E9B"/>
    <w:pPr>
      <w:numPr>
        <w:numId w:val="12"/>
      </w:numPr>
      <w:spacing w:after="120"/>
      <w:ind w:left="924" w:hanging="357"/>
      <w:contextualSpacing/>
    </w:pPr>
  </w:style>
  <w:style w:type="paragraph" w:styleId="slovanseznam">
    <w:name w:val="List Number"/>
    <w:basedOn w:val="Normln"/>
    <w:uiPriority w:val="99"/>
    <w:unhideWhenUsed/>
    <w:rsid w:val="008E6E9B"/>
    <w:pPr>
      <w:numPr>
        <w:numId w:val="5"/>
      </w:numPr>
      <w:spacing w:after="120"/>
      <w:ind w:left="357" w:hanging="357"/>
      <w:contextualSpacing/>
    </w:pPr>
  </w:style>
  <w:style w:type="paragraph" w:styleId="slovanseznam2">
    <w:name w:val="List Number 2"/>
    <w:basedOn w:val="Normln"/>
    <w:uiPriority w:val="99"/>
    <w:unhideWhenUsed/>
    <w:rsid w:val="008E6E9B"/>
    <w:pPr>
      <w:numPr>
        <w:numId w:val="6"/>
      </w:numPr>
      <w:spacing w:after="120"/>
      <w:ind w:left="641" w:hanging="357"/>
      <w:contextualSpacing/>
    </w:pPr>
  </w:style>
  <w:style w:type="paragraph" w:styleId="slovanseznam3">
    <w:name w:val="List Number 3"/>
    <w:basedOn w:val="Normln"/>
    <w:uiPriority w:val="99"/>
    <w:unhideWhenUsed/>
    <w:rsid w:val="008E6E9B"/>
    <w:pPr>
      <w:numPr>
        <w:numId w:val="7"/>
      </w:numPr>
      <w:spacing w:after="120"/>
      <w:ind w:left="924" w:hanging="357"/>
      <w:contextualSpacing/>
    </w:pPr>
  </w:style>
  <w:style w:type="paragraph" w:styleId="Textpoznpodarou">
    <w:name w:val="footnote text"/>
    <w:basedOn w:val="Normln"/>
    <w:link w:val="TextpoznpodarouChar"/>
    <w:uiPriority w:val="99"/>
    <w:semiHidden/>
    <w:unhideWhenUsed/>
    <w:rsid w:val="008E6E9B"/>
    <w:rPr>
      <w:sz w:val="20"/>
      <w:szCs w:val="20"/>
    </w:rPr>
  </w:style>
  <w:style w:type="character" w:customStyle="1" w:styleId="TextpoznpodarouChar">
    <w:name w:val="Text pozn. pod čarou Char"/>
    <w:basedOn w:val="Standardnpsmoodstavce"/>
    <w:link w:val="Textpoznpodarou"/>
    <w:uiPriority w:val="99"/>
    <w:semiHidden/>
    <w:rsid w:val="008E6E9B"/>
    <w:rPr>
      <w:rFonts w:ascii="Times New Roman" w:eastAsia="Times New Roman" w:hAnsi="Times New Roman" w:cs="Times New Roman"/>
      <w:sz w:val="20"/>
      <w:szCs w:val="20"/>
      <w:lang w:eastAsia="cs-CZ"/>
    </w:rPr>
  </w:style>
  <w:style w:type="character" w:styleId="Znakapoznpodarou">
    <w:name w:val="footnote reference"/>
    <w:basedOn w:val="Standardnpsmoodstavce"/>
    <w:uiPriority w:val="99"/>
    <w:semiHidden/>
    <w:unhideWhenUsed/>
    <w:rsid w:val="008E6E9B"/>
    <w:rPr>
      <w:vertAlign w:val="superscript"/>
    </w:rPr>
  </w:style>
  <w:style w:type="paragraph" w:styleId="Seznamobrzk">
    <w:name w:val="table of figures"/>
    <w:basedOn w:val="Normln"/>
    <w:next w:val="Normln"/>
    <w:uiPriority w:val="99"/>
    <w:unhideWhenUsed/>
    <w:rsid w:val="005D241D"/>
  </w:style>
  <w:style w:type="character" w:styleId="Odkaznakoment">
    <w:name w:val="annotation reference"/>
    <w:basedOn w:val="Standardnpsmoodstavce"/>
    <w:uiPriority w:val="99"/>
    <w:semiHidden/>
    <w:unhideWhenUsed/>
    <w:locked/>
    <w:rsid w:val="002676D2"/>
    <w:rPr>
      <w:sz w:val="16"/>
      <w:szCs w:val="16"/>
    </w:rPr>
  </w:style>
  <w:style w:type="paragraph" w:styleId="Textkomente">
    <w:name w:val="annotation text"/>
    <w:basedOn w:val="Normln"/>
    <w:link w:val="TextkomenteChar"/>
    <w:uiPriority w:val="99"/>
    <w:semiHidden/>
    <w:unhideWhenUsed/>
    <w:locked/>
    <w:rsid w:val="002676D2"/>
    <w:rPr>
      <w:sz w:val="20"/>
      <w:szCs w:val="20"/>
    </w:rPr>
  </w:style>
  <w:style w:type="character" w:customStyle="1" w:styleId="TextkomenteChar">
    <w:name w:val="Text komentáře Char"/>
    <w:basedOn w:val="Standardnpsmoodstavce"/>
    <w:link w:val="Textkomente"/>
    <w:uiPriority w:val="99"/>
    <w:semiHidden/>
    <w:rsid w:val="002676D2"/>
    <w:rPr>
      <w:rFonts w:ascii="Times New Roman" w:eastAsia="Times New Roman" w:hAnsi="Times New Roman" w:cs="Times New Roman"/>
      <w:sz w:val="20"/>
      <w:szCs w:val="20"/>
      <w:lang w:eastAsia="cs-CZ"/>
    </w:rPr>
  </w:style>
  <w:style w:type="paragraph" w:styleId="Pedmtkomente">
    <w:name w:val="annotation subject"/>
    <w:basedOn w:val="Textkomente"/>
    <w:next w:val="Textkomente"/>
    <w:link w:val="PedmtkomenteChar"/>
    <w:uiPriority w:val="99"/>
    <w:semiHidden/>
    <w:unhideWhenUsed/>
    <w:locked/>
    <w:rsid w:val="002676D2"/>
    <w:rPr>
      <w:b/>
      <w:bCs/>
    </w:rPr>
  </w:style>
  <w:style w:type="character" w:customStyle="1" w:styleId="PedmtkomenteChar">
    <w:name w:val="Předmět komentáře Char"/>
    <w:basedOn w:val="TextkomenteChar"/>
    <w:link w:val="Pedmtkomente"/>
    <w:uiPriority w:val="99"/>
    <w:semiHidden/>
    <w:rsid w:val="002676D2"/>
    <w:rPr>
      <w:rFonts w:ascii="Times New Roman" w:eastAsia="Times New Roman" w:hAnsi="Times New Roman" w:cs="Times New Roman"/>
      <w:b/>
      <w:bCs/>
      <w:sz w:val="20"/>
      <w:szCs w:val="20"/>
      <w:lang w:eastAsia="cs-CZ"/>
    </w:rPr>
  </w:style>
  <w:style w:type="paragraph" w:styleId="Textbubliny">
    <w:name w:val="Balloon Text"/>
    <w:basedOn w:val="Normln"/>
    <w:link w:val="TextbublinyChar"/>
    <w:uiPriority w:val="99"/>
    <w:semiHidden/>
    <w:unhideWhenUsed/>
    <w:locked/>
    <w:rsid w:val="002676D2"/>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676D2"/>
    <w:rPr>
      <w:rFonts w:ascii="Segoe UI" w:eastAsia="Times New Roman" w:hAnsi="Segoe UI" w:cs="Segoe UI"/>
      <w:sz w:val="18"/>
      <w:szCs w:val="18"/>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ubuntu.com/download/server"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yperlink" Target="https://www.kali.org/get-kali/"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s://mikrotik.com/download" TargetMode="External"/><Relationship Id="rId4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ah\Downloads\sablona_protokol_DMP_24_2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C3F67FD8F2A469D834B4EF34A987CF4"/>
        <w:category>
          <w:name w:val="Obecné"/>
          <w:gallery w:val="placeholder"/>
        </w:category>
        <w:types>
          <w:type w:val="bbPlcHdr"/>
        </w:types>
        <w:behaviors>
          <w:behavior w:val="content"/>
        </w:behaviors>
        <w:guid w:val="{F080AD1C-EEEE-49E4-ABAB-849EA82285D0}"/>
      </w:docPartPr>
      <w:docPartBody>
        <w:p w:rsidR="007F3461" w:rsidRDefault="00CD0069">
          <w:pPr>
            <w:pStyle w:val="8C3F67FD8F2A469D834B4EF34A987CF4"/>
          </w:pPr>
          <w:r>
            <w:rPr>
              <w:rFonts w:ascii="Arial" w:hAnsi="Arial" w:cs="Arial"/>
              <w:b/>
              <w:sz w:val="28"/>
              <w:szCs w:val="28"/>
            </w:rPr>
            <w:t>Vyberte vaši třídu</w:t>
          </w:r>
        </w:p>
      </w:docPartBody>
    </w:docPart>
    <w:docPart>
      <w:docPartPr>
        <w:name w:val="0B5A948ED75248289B1F9DC052B8A82D"/>
        <w:category>
          <w:name w:val="Obecné"/>
          <w:gallery w:val="placeholder"/>
        </w:category>
        <w:types>
          <w:type w:val="bbPlcHdr"/>
        </w:types>
        <w:behaviors>
          <w:behavior w:val="content"/>
        </w:behaviors>
        <w:guid w:val="{808A1C71-0A72-4F2C-A378-F28525D5016A}"/>
      </w:docPartPr>
      <w:docPartBody>
        <w:p w:rsidR="007F3461" w:rsidRDefault="00CD0069">
          <w:pPr>
            <w:pStyle w:val="0B5A948ED75248289B1F9DC052B8A82D"/>
          </w:pPr>
          <w:r>
            <w:rPr>
              <w:rFonts w:ascii="Arial" w:hAnsi="Arial" w:cs="Arial"/>
              <w:bCs/>
            </w:rPr>
            <w:t>Vyberte váš studijní obor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493"/>
    <w:rsid w:val="005162CB"/>
    <w:rsid w:val="005E6D84"/>
    <w:rsid w:val="007064E5"/>
    <w:rsid w:val="007C22AD"/>
    <w:rsid w:val="007F3461"/>
    <w:rsid w:val="008410A1"/>
    <w:rsid w:val="0086478E"/>
    <w:rsid w:val="008D7493"/>
    <w:rsid w:val="00990131"/>
    <w:rsid w:val="009F70CF"/>
    <w:rsid w:val="00B82E94"/>
    <w:rsid w:val="00BE65BB"/>
    <w:rsid w:val="00C301C7"/>
    <w:rsid w:val="00CD0069"/>
    <w:rsid w:val="00E2576E"/>
    <w:rsid w:val="00F6704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8C3F67FD8F2A469D834B4EF34A987CF4">
    <w:name w:val="8C3F67FD8F2A469D834B4EF34A987CF4"/>
  </w:style>
  <w:style w:type="paragraph" w:customStyle="1" w:styleId="0B5A948ED75248289B1F9DC052B8A82D">
    <w:name w:val="0B5A948ED75248289B1F9DC052B8A8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5BA4F8-D4F2-4BC9-A2FB-6640791CDD24}">
  <we:reference id="wa104099688" version="1.3.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911001E3B8794B8F3BE64E5FDEAD4D" ma:contentTypeVersion="4" ma:contentTypeDescription="Create a new document." ma:contentTypeScope="" ma:versionID="1f79185c8a30abe4234ea9866ce3f903">
  <xsd:schema xmlns:xsd="http://www.w3.org/2001/XMLSchema" xmlns:xs="http://www.w3.org/2001/XMLSchema" xmlns:p="http://schemas.microsoft.com/office/2006/metadata/properties" xmlns:ns2="d2308dd1-001d-419a-b2a9-04f40b30355d" targetNamespace="http://schemas.microsoft.com/office/2006/metadata/properties" ma:root="true" ma:fieldsID="fd8e55dc6dea75d75a35f35958ce53ee" ns2:_="">
    <xsd:import namespace="d2308dd1-001d-419a-b2a9-04f40b30355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08dd1-001d-419a-b2a9-04f40b3035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SO690Nmerical.XSL" StyleName="ISO 690 – číselná reference" Version="1987"/>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BEB082-81C6-4887-A4F3-38E5E9347392}">
  <ds:schemaRefs>
    <ds:schemaRef ds:uri="http://schemas.microsoft.com/sharepoint/v3/contenttype/forms"/>
  </ds:schemaRefs>
</ds:datastoreItem>
</file>

<file path=customXml/itemProps2.xml><?xml version="1.0" encoding="utf-8"?>
<ds:datastoreItem xmlns:ds="http://schemas.openxmlformats.org/officeDocument/2006/customXml" ds:itemID="{16B908A3-088C-4A93-945A-9B261E063B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08dd1-001d-419a-b2a9-04f40b3035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FBCC6E-12C5-499C-B5FA-81D67A584928}">
  <ds:schemaRefs>
    <ds:schemaRef ds:uri="http://schemas.openxmlformats.org/officeDocument/2006/bibliography"/>
  </ds:schemaRefs>
</ds:datastoreItem>
</file>

<file path=customXml/itemProps4.xml><?xml version="1.0" encoding="utf-8"?>
<ds:datastoreItem xmlns:ds="http://schemas.openxmlformats.org/officeDocument/2006/customXml" ds:itemID="{87672497-718D-4B19-B91F-ED4137B7D49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sablona_protokol_DMP_24_25.dotx</Template>
  <TotalTime>107</TotalTime>
  <Pages>30</Pages>
  <Words>5232</Words>
  <Characters>30875</Characters>
  <Application>Microsoft Office Word</Application>
  <DocSecurity>0</DocSecurity>
  <Lines>257</Lines>
  <Paragraphs>72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Smékal</dc:creator>
  <cp:keywords/>
  <dc:description/>
  <cp:lastModifiedBy>Martin Smékal</cp:lastModifiedBy>
  <cp:revision>22</cp:revision>
  <cp:lastPrinted>2025-03-13T15:34:00Z</cp:lastPrinted>
  <dcterms:created xsi:type="dcterms:W3CDTF">2025-03-15T12:43:00Z</dcterms:created>
  <dcterms:modified xsi:type="dcterms:W3CDTF">2025-03-16T20:33:00Z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0x010100B5911001E3B8794B8F3BE64E5FDEAD4D</vt:lpwstr>
  </property>
</Properties>
</file>